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199DF" w14:textId="77777777" w:rsidR="007519C9" w:rsidRDefault="007519C9" w:rsidP="004D170B"/>
    <w:tbl>
      <w:tblPr>
        <w:tblW w:w="15871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40"/>
        <w:gridCol w:w="1260"/>
        <w:gridCol w:w="540"/>
        <w:gridCol w:w="3027"/>
        <w:gridCol w:w="1140"/>
        <w:gridCol w:w="649"/>
        <w:gridCol w:w="649"/>
        <w:gridCol w:w="649"/>
        <w:gridCol w:w="649"/>
        <w:gridCol w:w="649"/>
        <w:gridCol w:w="649"/>
        <w:gridCol w:w="649"/>
        <w:gridCol w:w="649"/>
        <w:gridCol w:w="649"/>
        <w:gridCol w:w="649"/>
        <w:gridCol w:w="649"/>
        <w:gridCol w:w="649"/>
        <w:gridCol w:w="676"/>
      </w:tblGrid>
      <w:tr w:rsidR="00294A18" w:rsidRPr="003C0ECB" w14:paraId="2CC9FA8C" w14:textId="77777777" w:rsidTr="00885FA2">
        <w:trPr>
          <w:trHeight w:val="724"/>
        </w:trPr>
        <w:tc>
          <w:tcPr>
            <w:tcW w:w="15871" w:type="dxa"/>
            <w:gridSpan w:val="18"/>
            <w:tcBorders>
              <w:bottom w:val="nil"/>
            </w:tcBorders>
            <w:vAlign w:val="center"/>
          </w:tcPr>
          <w:p w14:paraId="02059FA4" w14:textId="77777777" w:rsidR="00294A18" w:rsidRPr="00C23B43" w:rsidRDefault="00294A18" w:rsidP="0084091D">
            <w:pPr>
              <w:spacing w:before="200"/>
              <w:rPr>
                <w:b/>
                <w:bCs/>
                <w:sz w:val="22"/>
                <w:szCs w:val="22"/>
              </w:rPr>
            </w:pPr>
            <w:r w:rsidRPr="00C23B43">
              <w:rPr>
                <w:rFonts w:cs="Tahoma"/>
                <w:b/>
                <w:bCs/>
                <w:sz w:val="22"/>
                <w:szCs w:val="22"/>
                <w:lang w:bidi="th-TH"/>
              </w:rPr>
              <w:t xml:space="preserve">MACHINE ID: </w:t>
            </w:r>
            <w:r w:rsidRPr="00C23B43">
              <w:rPr>
                <w:rFonts w:cs="Tahoma"/>
                <w:sz w:val="22"/>
                <w:szCs w:val="22"/>
                <w:lang w:bidi="th-TH"/>
              </w:rPr>
              <w:t>_____________</w:t>
            </w:r>
            <w:r w:rsidRPr="00C23B43">
              <w:rPr>
                <w:rFonts w:cs="Tahoma"/>
                <w:b/>
                <w:bCs/>
                <w:sz w:val="22"/>
                <w:szCs w:val="22"/>
                <w:lang w:bidi="th-TH"/>
              </w:rPr>
              <w:t xml:space="preserve">    MACHINE NAME: </w:t>
            </w:r>
            <w:r w:rsidRPr="00C23B43">
              <w:rPr>
                <w:rFonts w:cs="Tahoma"/>
                <w:sz w:val="22"/>
                <w:szCs w:val="22"/>
                <w:lang w:bidi="th-TH"/>
              </w:rPr>
              <w:t>_________________</w:t>
            </w:r>
            <w:r w:rsidRPr="00C23B43">
              <w:rPr>
                <w:sz w:val="22"/>
                <w:szCs w:val="22"/>
              </w:rPr>
              <w:t>______________</w:t>
            </w:r>
            <w:r w:rsidRPr="00C23B43">
              <w:rPr>
                <w:b/>
                <w:bCs/>
                <w:sz w:val="22"/>
                <w:szCs w:val="22"/>
              </w:rPr>
              <w:t xml:space="preserve">   MODEL: </w:t>
            </w:r>
            <w:r w:rsidRPr="00C23B43">
              <w:rPr>
                <w:sz w:val="22"/>
                <w:szCs w:val="22"/>
              </w:rPr>
              <w:t>_______________</w:t>
            </w:r>
            <w:r w:rsidRPr="00C23B43">
              <w:rPr>
                <w:b/>
                <w:bCs/>
                <w:sz w:val="22"/>
                <w:szCs w:val="22"/>
              </w:rPr>
              <w:t xml:space="preserve">  SERIAL NO:</w:t>
            </w:r>
            <w:r w:rsidRPr="00C23B43">
              <w:rPr>
                <w:sz w:val="22"/>
                <w:szCs w:val="22"/>
              </w:rPr>
              <w:t>_________________</w:t>
            </w:r>
            <w:r w:rsidRPr="00C23B43">
              <w:rPr>
                <w:b/>
                <w:bCs/>
                <w:sz w:val="22"/>
                <w:szCs w:val="22"/>
              </w:rPr>
              <w:t xml:space="preserve">                                            </w:t>
            </w:r>
          </w:p>
        </w:tc>
      </w:tr>
      <w:tr w:rsidR="00885FA2" w:rsidRPr="003C0ECB" w14:paraId="021A4A13" w14:textId="021F0DB9" w:rsidTr="00885FA2">
        <w:trPr>
          <w:trHeight w:val="280"/>
        </w:trPr>
        <w:tc>
          <w:tcPr>
            <w:tcW w:w="6267" w:type="dxa"/>
            <w:gridSpan w:val="4"/>
            <w:vMerge w:val="restart"/>
            <w:tcBorders>
              <w:top w:val="nil"/>
            </w:tcBorders>
            <w:vAlign w:val="center"/>
          </w:tcPr>
          <w:p w14:paraId="45653F80" w14:textId="77777777" w:rsidR="00885FA2" w:rsidRPr="003C0ECB" w:rsidRDefault="00885FA2" w:rsidP="0084091D">
            <w:pPr>
              <w:jc w:val="center"/>
            </w:pPr>
            <w:r w:rsidRPr="00C23B43">
              <w:rPr>
                <w:rFonts w:cs="Tahoma"/>
                <w:lang w:bidi="th-TH"/>
              </w:rPr>
              <w:t>PREVENTIVE MAINTENANCE INSTRUCTIONS</w:t>
            </w:r>
          </w:p>
        </w:tc>
        <w:tc>
          <w:tcPr>
            <w:tcW w:w="1140" w:type="dxa"/>
            <w:vAlign w:val="center"/>
          </w:tcPr>
          <w:p w14:paraId="40E9E996" w14:textId="369E1057" w:rsidR="00885FA2" w:rsidRPr="003C0ECB" w:rsidRDefault="00885FA2" w:rsidP="00294A18">
            <w:pPr>
              <w:jc w:val="center"/>
            </w:pPr>
            <w:r>
              <w:t>PM</w:t>
            </w:r>
          </w:p>
        </w:tc>
        <w:tc>
          <w:tcPr>
            <w:tcW w:w="649" w:type="dxa"/>
            <w:vAlign w:val="center"/>
          </w:tcPr>
          <w:p w14:paraId="5841FC32" w14:textId="47A931D7" w:rsidR="00885FA2" w:rsidRPr="003C0ECB" w:rsidRDefault="00885FA2" w:rsidP="0084091D">
            <w:pPr>
              <w:jc w:val="center"/>
            </w:pPr>
            <w:r>
              <w:t>1</w:t>
            </w:r>
          </w:p>
        </w:tc>
        <w:tc>
          <w:tcPr>
            <w:tcW w:w="649" w:type="dxa"/>
            <w:vAlign w:val="center"/>
          </w:tcPr>
          <w:p w14:paraId="2BEE92FB" w14:textId="4024A5F4" w:rsidR="00885FA2" w:rsidRPr="003C0ECB" w:rsidRDefault="00885FA2" w:rsidP="0084091D">
            <w:pPr>
              <w:jc w:val="center"/>
            </w:pPr>
            <w:r>
              <w:t>2</w:t>
            </w:r>
          </w:p>
        </w:tc>
        <w:tc>
          <w:tcPr>
            <w:tcW w:w="649" w:type="dxa"/>
            <w:vAlign w:val="center"/>
          </w:tcPr>
          <w:p w14:paraId="412C51D1" w14:textId="58FF56AF" w:rsidR="00885FA2" w:rsidRPr="003C0ECB" w:rsidRDefault="00885FA2" w:rsidP="0084091D">
            <w:pPr>
              <w:jc w:val="center"/>
            </w:pPr>
            <w:r>
              <w:t>3</w:t>
            </w:r>
          </w:p>
        </w:tc>
        <w:tc>
          <w:tcPr>
            <w:tcW w:w="649" w:type="dxa"/>
            <w:vAlign w:val="center"/>
          </w:tcPr>
          <w:p w14:paraId="7184C73A" w14:textId="56AD57A2" w:rsidR="00885FA2" w:rsidRPr="003C0ECB" w:rsidRDefault="00885FA2" w:rsidP="0084091D">
            <w:pPr>
              <w:jc w:val="center"/>
            </w:pPr>
            <w:r>
              <w:t>4</w:t>
            </w:r>
          </w:p>
        </w:tc>
        <w:tc>
          <w:tcPr>
            <w:tcW w:w="649" w:type="dxa"/>
            <w:vAlign w:val="center"/>
          </w:tcPr>
          <w:p w14:paraId="339408F5" w14:textId="5307B672" w:rsidR="00885FA2" w:rsidRPr="003C0ECB" w:rsidRDefault="00885FA2" w:rsidP="0084091D">
            <w:pPr>
              <w:jc w:val="center"/>
            </w:pPr>
            <w:r>
              <w:t>5</w:t>
            </w:r>
          </w:p>
        </w:tc>
        <w:tc>
          <w:tcPr>
            <w:tcW w:w="649" w:type="dxa"/>
            <w:vAlign w:val="center"/>
          </w:tcPr>
          <w:p w14:paraId="68179065" w14:textId="69EF1006" w:rsidR="00885FA2" w:rsidRPr="003C0ECB" w:rsidRDefault="00885FA2" w:rsidP="0084091D">
            <w:pPr>
              <w:jc w:val="center"/>
            </w:pPr>
            <w:r>
              <w:t>6</w:t>
            </w:r>
          </w:p>
        </w:tc>
        <w:tc>
          <w:tcPr>
            <w:tcW w:w="649" w:type="dxa"/>
            <w:vAlign w:val="center"/>
          </w:tcPr>
          <w:p w14:paraId="1D938329" w14:textId="1346A381" w:rsidR="00885FA2" w:rsidRPr="003C0ECB" w:rsidRDefault="00885FA2" w:rsidP="0084091D">
            <w:pPr>
              <w:jc w:val="center"/>
            </w:pPr>
            <w:r>
              <w:t>7</w:t>
            </w:r>
          </w:p>
        </w:tc>
        <w:tc>
          <w:tcPr>
            <w:tcW w:w="649" w:type="dxa"/>
            <w:vAlign w:val="center"/>
          </w:tcPr>
          <w:p w14:paraId="4D2C66D7" w14:textId="1100C0DD" w:rsidR="00885FA2" w:rsidRPr="003C0ECB" w:rsidRDefault="00885FA2" w:rsidP="00294A18">
            <w:pPr>
              <w:jc w:val="center"/>
            </w:pPr>
            <w:r>
              <w:t>8</w:t>
            </w:r>
          </w:p>
        </w:tc>
        <w:tc>
          <w:tcPr>
            <w:tcW w:w="649" w:type="dxa"/>
            <w:vAlign w:val="center"/>
          </w:tcPr>
          <w:p w14:paraId="5E92C6C9" w14:textId="64F39A27" w:rsidR="00885FA2" w:rsidRPr="003C0ECB" w:rsidRDefault="00885FA2" w:rsidP="00294A18">
            <w:pPr>
              <w:jc w:val="center"/>
            </w:pPr>
            <w:r>
              <w:t>9</w:t>
            </w:r>
          </w:p>
        </w:tc>
        <w:tc>
          <w:tcPr>
            <w:tcW w:w="649" w:type="dxa"/>
            <w:vAlign w:val="center"/>
          </w:tcPr>
          <w:p w14:paraId="31FA8240" w14:textId="51EB8331" w:rsidR="00885FA2" w:rsidRPr="003C0ECB" w:rsidRDefault="00885FA2" w:rsidP="0084091D">
            <w:pPr>
              <w:jc w:val="center"/>
            </w:pPr>
            <w:r>
              <w:t>10</w:t>
            </w:r>
          </w:p>
        </w:tc>
        <w:tc>
          <w:tcPr>
            <w:tcW w:w="649" w:type="dxa"/>
            <w:vAlign w:val="center"/>
          </w:tcPr>
          <w:p w14:paraId="7674FD2D" w14:textId="43777E4B" w:rsidR="00885FA2" w:rsidRPr="003C0ECB" w:rsidRDefault="00885FA2" w:rsidP="0084091D">
            <w:pPr>
              <w:jc w:val="center"/>
            </w:pPr>
            <w:r>
              <w:t>11</w:t>
            </w:r>
          </w:p>
        </w:tc>
        <w:tc>
          <w:tcPr>
            <w:tcW w:w="649" w:type="dxa"/>
            <w:vAlign w:val="center"/>
          </w:tcPr>
          <w:p w14:paraId="0121A096" w14:textId="3646A6DE" w:rsidR="00885FA2" w:rsidRPr="003C0ECB" w:rsidRDefault="00885FA2" w:rsidP="0084091D">
            <w:pPr>
              <w:jc w:val="center"/>
            </w:pPr>
            <w:r>
              <w:t>12</w:t>
            </w:r>
          </w:p>
        </w:tc>
        <w:tc>
          <w:tcPr>
            <w:tcW w:w="676" w:type="dxa"/>
            <w:vAlign w:val="center"/>
          </w:tcPr>
          <w:p w14:paraId="7C5E2395" w14:textId="71D6BA8A" w:rsidR="00885FA2" w:rsidRPr="003C0ECB" w:rsidRDefault="00885FA2" w:rsidP="0084091D">
            <w:pPr>
              <w:jc w:val="center"/>
            </w:pPr>
            <w:r>
              <w:t>13</w:t>
            </w:r>
          </w:p>
        </w:tc>
      </w:tr>
      <w:tr w:rsidR="00885FA2" w:rsidRPr="003C0ECB" w14:paraId="146FB7CD" w14:textId="5ACBFFCF" w:rsidTr="00876DF4">
        <w:trPr>
          <w:trHeight w:val="418"/>
        </w:trPr>
        <w:tc>
          <w:tcPr>
            <w:tcW w:w="6267" w:type="dxa"/>
            <w:gridSpan w:val="4"/>
            <w:vMerge/>
            <w:tcBorders>
              <w:top w:val="nil"/>
            </w:tcBorders>
            <w:vAlign w:val="center"/>
          </w:tcPr>
          <w:p w14:paraId="5512C2B0" w14:textId="77777777" w:rsidR="00885FA2" w:rsidRPr="00C23B43" w:rsidRDefault="00885FA2" w:rsidP="0084091D">
            <w:pPr>
              <w:jc w:val="center"/>
              <w:rPr>
                <w:rFonts w:cs="Tahoma"/>
                <w:lang w:bidi="th-TH"/>
              </w:rPr>
            </w:pPr>
          </w:p>
        </w:tc>
        <w:tc>
          <w:tcPr>
            <w:tcW w:w="1140" w:type="dxa"/>
            <w:vAlign w:val="center"/>
          </w:tcPr>
          <w:p w14:paraId="7918CE24" w14:textId="58CE2FC2" w:rsidR="00885FA2" w:rsidRPr="00C23B43" w:rsidRDefault="00885FA2" w:rsidP="0084091D">
            <w:pPr>
              <w:jc w:val="center"/>
              <w:rPr>
                <w:rFonts w:cs="Tahoma"/>
                <w:lang w:bidi="th-TH"/>
              </w:rPr>
            </w:pPr>
            <w:r>
              <w:rPr>
                <w:rFonts w:cs="Tahoma"/>
                <w:lang w:bidi="th-TH"/>
              </w:rPr>
              <w:t>Month</w:t>
            </w:r>
          </w:p>
        </w:tc>
        <w:tc>
          <w:tcPr>
            <w:tcW w:w="649" w:type="dxa"/>
            <w:vAlign w:val="center"/>
          </w:tcPr>
          <w:p w14:paraId="4BC3C41C" w14:textId="001D24C8" w:rsidR="00885FA2" w:rsidRPr="003C0ECB" w:rsidRDefault="00885FA2" w:rsidP="0084091D">
            <w:pPr>
              <w:jc w:val="center"/>
            </w:pPr>
          </w:p>
        </w:tc>
        <w:tc>
          <w:tcPr>
            <w:tcW w:w="649" w:type="dxa"/>
            <w:vAlign w:val="center"/>
          </w:tcPr>
          <w:p w14:paraId="30474EC6" w14:textId="77777777" w:rsidR="00885FA2" w:rsidRPr="003C0ECB" w:rsidRDefault="00885FA2" w:rsidP="0084091D">
            <w:pPr>
              <w:jc w:val="center"/>
            </w:pPr>
          </w:p>
        </w:tc>
        <w:tc>
          <w:tcPr>
            <w:tcW w:w="649" w:type="dxa"/>
            <w:vAlign w:val="center"/>
          </w:tcPr>
          <w:p w14:paraId="3AA5CB49" w14:textId="77777777" w:rsidR="00885FA2" w:rsidRPr="003C0ECB" w:rsidRDefault="00885FA2" w:rsidP="0084091D">
            <w:pPr>
              <w:jc w:val="center"/>
            </w:pPr>
          </w:p>
        </w:tc>
        <w:tc>
          <w:tcPr>
            <w:tcW w:w="649" w:type="dxa"/>
            <w:vAlign w:val="center"/>
          </w:tcPr>
          <w:p w14:paraId="057482B2" w14:textId="77777777" w:rsidR="00885FA2" w:rsidRPr="003C0ECB" w:rsidRDefault="00885FA2" w:rsidP="0084091D">
            <w:pPr>
              <w:jc w:val="center"/>
            </w:pPr>
          </w:p>
        </w:tc>
        <w:tc>
          <w:tcPr>
            <w:tcW w:w="649" w:type="dxa"/>
            <w:vAlign w:val="center"/>
          </w:tcPr>
          <w:p w14:paraId="61C68B9A" w14:textId="77777777" w:rsidR="00885FA2" w:rsidRPr="003C0ECB" w:rsidRDefault="00885FA2" w:rsidP="0084091D">
            <w:pPr>
              <w:jc w:val="center"/>
            </w:pPr>
          </w:p>
        </w:tc>
        <w:tc>
          <w:tcPr>
            <w:tcW w:w="649" w:type="dxa"/>
            <w:vAlign w:val="center"/>
          </w:tcPr>
          <w:p w14:paraId="18E681D8" w14:textId="77777777" w:rsidR="00885FA2" w:rsidRPr="003C0ECB" w:rsidRDefault="00885FA2" w:rsidP="0084091D">
            <w:pPr>
              <w:jc w:val="center"/>
            </w:pPr>
          </w:p>
        </w:tc>
        <w:tc>
          <w:tcPr>
            <w:tcW w:w="649" w:type="dxa"/>
            <w:vAlign w:val="center"/>
          </w:tcPr>
          <w:p w14:paraId="5E0FE859" w14:textId="77777777" w:rsidR="00885FA2" w:rsidRPr="003C0ECB" w:rsidRDefault="00885FA2" w:rsidP="0084091D">
            <w:pPr>
              <w:jc w:val="center"/>
            </w:pPr>
          </w:p>
        </w:tc>
        <w:tc>
          <w:tcPr>
            <w:tcW w:w="649" w:type="dxa"/>
            <w:vAlign w:val="center"/>
          </w:tcPr>
          <w:p w14:paraId="235196F8" w14:textId="77777777" w:rsidR="00885FA2" w:rsidRPr="003C0ECB" w:rsidRDefault="00885FA2" w:rsidP="0084091D">
            <w:pPr>
              <w:jc w:val="center"/>
            </w:pPr>
          </w:p>
        </w:tc>
        <w:tc>
          <w:tcPr>
            <w:tcW w:w="649" w:type="dxa"/>
            <w:vAlign w:val="center"/>
          </w:tcPr>
          <w:p w14:paraId="3070BF43" w14:textId="77777777" w:rsidR="00885FA2" w:rsidRPr="003C0ECB" w:rsidRDefault="00885FA2" w:rsidP="0084091D">
            <w:pPr>
              <w:jc w:val="center"/>
            </w:pPr>
          </w:p>
        </w:tc>
        <w:tc>
          <w:tcPr>
            <w:tcW w:w="649" w:type="dxa"/>
            <w:vAlign w:val="center"/>
          </w:tcPr>
          <w:p w14:paraId="564B65D6" w14:textId="77777777" w:rsidR="00885FA2" w:rsidRPr="003C0ECB" w:rsidRDefault="00885FA2" w:rsidP="0084091D">
            <w:pPr>
              <w:jc w:val="center"/>
            </w:pPr>
          </w:p>
        </w:tc>
        <w:tc>
          <w:tcPr>
            <w:tcW w:w="649" w:type="dxa"/>
            <w:vAlign w:val="center"/>
          </w:tcPr>
          <w:p w14:paraId="0C196C82" w14:textId="084B92CD" w:rsidR="00885FA2" w:rsidRPr="003C0ECB" w:rsidRDefault="00885FA2" w:rsidP="0084091D">
            <w:pPr>
              <w:jc w:val="center"/>
            </w:pPr>
          </w:p>
        </w:tc>
        <w:tc>
          <w:tcPr>
            <w:tcW w:w="649" w:type="dxa"/>
            <w:vAlign w:val="center"/>
          </w:tcPr>
          <w:p w14:paraId="4664647C" w14:textId="77777777" w:rsidR="00885FA2" w:rsidRPr="003C0ECB" w:rsidRDefault="00885FA2" w:rsidP="0084091D">
            <w:pPr>
              <w:jc w:val="center"/>
            </w:pPr>
          </w:p>
        </w:tc>
        <w:tc>
          <w:tcPr>
            <w:tcW w:w="676" w:type="dxa"/>
            <w:vAlign w:val="center"/>
          </w:tcPr>
          <w:p w14:paraId="5F219AD7" w14:textId="77777777" w:rsidR="00885FA2" w:rsidRPr="003C0ECB" w:rsidRDefault="00885FA2" w:rsidP="0084091D">
            <w:pPr>
              <w:jc w:val="center"/>
            </w:pPr>
          </w:p>
        </w:tc>
      </w:tr>
      <w:tr w:rsidR="00885FA2" w:rsidRPr="009A0445" w14:paraId="413A7CCB" w14:textId="3B25340C" w:rsidTr="00876DF4">
        <w:trPr>
          <w:trHeight w:val="20"/>
        </w:trPr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05C665C8" w14:textId="71CEC266" w:rsidR="00885FA2" w:rsidRPr="00E01C99" w:rsidRDefault="00885FA2" w:rsidP="0084091D">
            <w:pPr>
              <w:rPr>
                <w:b/>
                <w:bCs/>
                <w:sz w:val="16"/>
                <w:szCs w:val="16"/>
              </w:rPr>
            </w:pPr>
            <w:r w:rsidRPr="00E01C99">
              <w:rPr>
                <w:b/>
                <w:bCs/>
                <w:sz w:val="16"/>
                <w:szCs w:val="16"/>
              </w:rPr>
              <w:t>Service</w:t>
            </w:r>
            <w:r w:rsidR="00417678">
              <w:rPr>
                <w:b/>
                <w:bCs/>
                <w:sz w:val="16"/>
                <w:szCs w:val="16"/>
              </w:rPr>
              <w:t xml:space="preserve"> </w:t>
            </w:r>
            <w:r w:rsidRPr="00E01C99">
              <w:rPr>
                <w:b/>
                <w:bCs/>
                <w:sz w:val="16"/>
                <w:szCs w:val="16"/>
              </w:rPr>
              <w:t>interval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273B5C16" w14:textId="77777777" w:rsidR="00885FA2" w:rsidRPr="00E01C99" w:rsidRDefault="00885FA2" w:rsidP="0084091D">
            <w:pPr>
              <w:rPr>
                <w:b/>
                <w:bCs/>
                <w:sz w:val="16"/>
                <w:szCs w:val="16"/>
              </w:rPr>
            </w:pPr>
            <w:r w:rsidRPr="00E01C99">
              <w:rPr>
                <w:b/>
                <w:bCs/>
                <w:sz w:val="16"/>
                <w:szCs w:val="16"/>
              </w:rPr>
              <w:t>Area</w:t>
            </w:r>
          </w:p>
        </w:tc>
        <w:tc>
          <w:tcPr>
            <w:tcW w:w="540" w:type="dxa"/>
            <w:shd w:val="clear" w:color="auto" w:fill="D9D9D9" w:themeFill="background1" w:themeFillShade="D9"/>
            <w:vAlign w:val="center"/>
          </w:tcPr>
          <w:p w14:paraId="04EB668C" w14:textId="3A2BD3D6" w:rsidR="00885FA2" w:rsidRPr="00885FA2" w:rsidRDefault="00885FA2" w:rsidP="00885FA2">
            <w:pPr>
              <w:rPr>
                <w:rFonts w:cs="Browallia New"/>
                <w:sz w:val="16"/>
                <w:lang w:bidi="th-TH"/>
              </w:rPr>
            </w:pPr>
            <w:r w:rsidRPr="00885FA2">
              <w:rPr>
                <w:rFonts w:cs="Browallia New"/>
                <w:sz w:val="16"/>
                <w:lang w:bidi="th-TH"/>
              </w:rPr>
              <w:t>Item</w:t>
            </w:r>
          </w:p>
        </w:tc>
        <w:tc>
          <w:tcPr>
            <w:tcW w:w="4167" w:type="dxa"/>
            <w:gridSpan w:val="2"/>
            <w:shd w:val="clear" w:color="auto" w:fill="D9D9D9" w:themeFill="background1" w:themeFillShade="D9"/>
            <w:vAlign w:val="center"/>
          </w:tcPr>
          <w:p w14:paraId="2B4874D6" w14:textId="623ACD86" w:rsidR="00885FA2" w:rsidRPr="00E01C99" w:rsidRDefault="00885FA2" w:rsidP="0084091D">
            <w:pPr>
              <w:rPr>
                <w:b/>
                <w:bCs/>
                <w:sz w:val="16"/>
                <w:szCs w:val="16"/>
              </w:rPr>
            </w:pPr>
            <w:r w:rsidRPr="00E01C99">
              <w:rPr>
                <w:b/>
                <w:bCs/>
                <w:sz w:val="16"/>
                <w:szCs w:val="16"/>
              </w:rPr>
              <w:t>Execution</w:t>
            </w:r>
          </w:p>
        </w:tc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15B6FC1A" w14:textId="61A47F09" w:rsidR="00885FA2" w:rsidRPr="00517AD0" w:rsidRDefault="00885FA2" w:rsidP="0084091D"/>
        </w:tc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37F34B60" w14:textId="77777777" w:rsidR="00885FA2" w:rsidRPr="00517AD0" w:rsidRDefault="00885FA2" w:rsidP="0084091D"/>
        </w:tc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4B2957EF" w14:textId="77777777" w:rsidR="00885FA2" w:rsidRPr="00517AD0" w:rsidRDefault="00885FA2" w:rsidP="0084091D"/>
        </w:tc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0A617EE0" w14:textId="77777777" w:rsidR="00885FA2" w:rsidRPr="00517AD0" w:rsidRDefault="00885FA2" w:rsidP="0084091D"/>
        </w:tc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3B702DFC" w14:textId="77777777" w:rsidR="00885FA2" w:rsidRPr="00517AD0" w:rsidRDefault="00885FA2" w:rsidP="0084091D"/>
        </w:tc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48706273" w14:textId="77777777" w:rsidR="00885FA2" w:rsidRPr="00517AD0" w:rsidRDefault="00885FA2" w:rsidP="0084091D"/>
        </w:tc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51E34D85" w14:textId="77777777" w:rsidR="00885FA2" w:rsidRPr="00517AD0" w:rsidRDefault="00885FA2" w:rsidP="0084091D"/>
        </w:tc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2C8554CA" w14:textId="77777777" w:rsidR="00885FA2" w:rsidRPr="00517AD0" w:rsidRDefault="00885FA2" w:rsidP="0084091D"/>
        </w:tc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220D80D4" w14:textId="77777777" w:rsidR="00885FA2" w:rsidRPr="00517AD0" w:rsidRDefault="00885FA2" w:rsidP="0084091D"/>
        </w:tc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7CB55A41" w14:textId="77777777" w:rsidR="00885FA2" w:rsidRPr="00517AD0" w:rsidRDefault="00885FA2" w:rsidP="0084091D"/>
        </w:tc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27F23A6D" w14:textId="2EC95457" w:rsidR="00885FA2" w:rsidRPr="00C23B43" w:rsidRDefault="00885FA2" w:rsidP="0084091D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12B83E4B" w14:textId="77777777" w:rsidR="00885FA2" w:rsidRPr="00C23B43" w:rsidRDefault="00885FA2" w:rsidP="0084091D">
            <w:pPr>
              <w:rPr>
                <w:sz w:val="16"/>
                <w:szCs w:val="16"/>
              </w:rPr>
            </w:pPr>
          </w:p>
        </w:tc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1D4A80AF" w14:textId="77777777" w:rsidR="00885FA2" w:rsidRPr="00C23B43" w:rsidRDefault="00885FA2" w:rsidP="0084091D">
            <w:pPr>
              <w:rPr>
                <w:sz w:val="16"/>
                <w:szCs w:val="16"/>
              </w:rPr>
            </w:pPr>
          </w:p>
        </w:tc>
      </w:tr>
      <w:tr w:rsidR="00BC14DA" w:rsidRPr="009A0445" w14:paraId="56861B0F" w14:textId="736D1BCB" w:rsidTr="00876DF4">
        <w:trPr>
          <w:trHeight w:val="20"/>
        </w:trPr>
        <w:tc>
          <w:tcPr>
            <w:tcW w:w="1440" w:type="dxa"/>
            <w:vMerge w:val="restart"/>
            <w:vAlign w:val="center"/>
          </w:tcPr>
          <w:p w14:paraId="4BB0DA45" w14:textId="77777777" w:rsidR="00BC14DA" w:rsidRPr="00A17C4B" w:rsidRDefault="00BC14DA" w:rsidP="0084091D">
            <w:pPr>
              <w:jc w:val="center"/>
              <w:rPr>
                <w:sz w:val="14"/>
                <w:szCs w:val="14"/>
                <w:lang w:eastAsia="ja-JP" w:bidi="th-TH"/>
              </w:rPr>
            </w:pPr>
            <w:r w:rsidRPr="00A17C4B">
              <w:rPr>
                <w:sz w:val="14"/>
                <w:szCs w:val="14"/>
                <w:lang w:eastAsia="ja-JP" w:bidi="th-TH"/>
              </w:rPr>
              <w:t>MONTHLY</w:t>
            </w:r>
          </w:p>
          <w:p w14:paraId="5AB275C9" w14:textId="77777777" w:rsidR="00BC14DA" w:rsidRPr="00A17C4B" w:rsidRDefault="00BC14DA" w:rsidP="0084091D">
            <w:pPr>
              <w:rPr>
                <w:sz w:val="14"/>
                <w:szCs w:val="14"/>
                <w:lang w:eastAsia="ja-JP" w:bidi="th-TH"/>
              </w:rPr>
            </w:pPr>
          </w:p>
        </w:tc>
        <w:tc>
          <w:tcPr>
            <w:tcW w:w="1260" w:type="dxa"/>
            <w:vAlign w:val="center"/>
          </w:tcPr>
          <w:p w14:paraId="1F51B97B" w14:textId="4DFAB279" w:rsidR="00BC14DA" w:rsidRPr="00A17C4B" w:rsidRDefault="00BC14DA" w:rsidP="0084091D">
            <w:pPr>
              <w:rPr>
                <w:sz w:val="14"/>
                <w:szCs w:val="14"/>
                <w:lang w:eastAsia="ja-JP" w:bidi="th-TH"/>
              </w:rPr>
            </w:pPr>
            <w:r>
              <w:rPr>
                <w:sz w:val="14"/>
                <w:szCs w:val="14"/>
                <w:lang w:eastAsia="ja-JP" w:bidi="th-TH"/>
              </w:rPr>
              <w:t>Machine</w:t>
            </w:r>
          </w:p>
        </w:tc>
        <w:tc>
          <w:tcPr>
            <w:tcW w:w="540" w:type="dxa"/>
            <w:vAlign w:val="center"/>
          </w:tcPr>
          <w:p w14:paraId="00ABC197" w14:textId="26FF2A78" w:rsidR="00BC14DA" w:rsidRPr="00A17C4B" w:rsidRDefault="00BC14DA" w:rsidP="00BC14DA">
            <w:pPr>
              <w:jc w:val="center"/>
              <w:rPr>
                <w:sz w:val="14"/>
                <w:szCs w:val="14"/>
                <w:lang w:eastAsia="ja-JP" w:bidi="th-TH"/>
              </w:rPr>
            </w:pPr>
            <w:r>
              <w:rPr>
                <w:sz w:val="14"/>
                <w:szCs w:val="14"/>
                <w:lang w:eastAsia="ja-JP" w:bidi="th-TH"/>
              </w:rPr>
              <w:t>1</w:t>
            </w:r>
          </w:p>
        </w:tc>
        <w:tc>
          <w:tcPr>
            <w:tcW w:w="4167" w:type="dxa"/>
            <w:gridSpan w:val="2"/>
            <w:vAlign w:val="center"/>
          </w:tcPr>
          <w:p w14:paraId="1D455D3B" w14:textId="4321619F" w:rsidR="00BC14DA" w:rsidRPr="00A17C4B" w:rsidRDefault="00BC14DA" w:rsidP="0084091D">
            <w:pPr>
              <w:rPr>
                <w:sz w:val="14"/>
                <w:szCs w:val="14"/>
                <w:lang w:eastAsia="ja-JP" w:bidi="th-TH"/>
              </w:rPr>
            </w:pPr>
            <w:r w:rsidRPr="000E7E53">
              <w:rPr>
                <w:sz w:val="14"/>
                <w:szCs w:val="14"/>
                <w:lang w:eastAsia="ja-JP" w:bidi="th-TH"/>
              </w:rPr>
              <w:t>Test EMO buttons on the machine</w:t>
            </w:r>
            <w:r>
              <w:rPr>
                <w:sz w:val="14"/>
                <w:szCs w:val="14"/>
                <w:lang w:eastAsia="ja-JP" w:bidi="th-TH"/>
              </w:rPr>
              <w:t>.</w:t>
            </w:r>
          </w:p>
        </w:tc>
        <w:tc>
          <w:tcPr>
            <w:tcW w:w="649" w:type="dxa"/>
            <w:vAlign w:val="center"/>
          </w:tcPr>
          <w:p w14:paraId="09166718" w14:textId="77777777" w:rsidR="00BC14DA" w:rsidRPr="00C23B43" w:rsidRDefault="00BC14DA" w:rsidP="0084091D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49FAA281" w14:textId="77777777" w:rsidR="00BC14DA" w:rsidRPr="00C23B43" w:rsidRDefault="00BC14DA" w:rsidP="0084091D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7E4BDA75" w14:textId="77777777" w:rsidR="00BC14DA" w:rsidRPr="00C23B43" w:rsidRDefault="00BC14DA" w:rsidP="0084091D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7170C4FB" w14:textId="77777777" w:rsidR="00BC14DA" w:rsidRPr="00C23B43" w:rsidRDefault="00BC14DA" w:rsidP="0084091D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0D97A577" w14:textId="77777777" w:rsidR="00BC14DA" w:rsidRPr="00C23B43" w:rsidRDefault="00BC14DA" w:rsidP="0084091D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382425B6" w14:textId="77777777" w:rsidR="00BC14DA" w:rsidRPr="00C23B43" w:rsidRDefault="00BC14DA" w:rsidP="0084091D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107DC4B1" w14:textId="77777777" w:rsidR="00BC14DA" w:rsidRPr="00C23B43" w:rsidRDefault="00BC14DA" w:rsidP="0084091D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77023614" w14:textId="77777777" w:rsidR="00BC14DA" w:rsidRPr="00C23B43" w:rsidRDefault="00BC14DA" w:rsidP="0084091D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5A7C692F" w14:textId="77777777" w:rsidR="00BC14DA" w:rsidRPr="00C23B43" w:rsidRDefault="00BC14DA" w:rsidP="0084091D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6C7DBD05" w14:textId="77777777" w:rsidR="00BC14DA" w:rsidRPr="00C23B43" w:rsidRDefault="00BC14DA" w:rsidP="0084091D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3B7DC236" w14:textId="5E1BD315" w:rsidR="00BC14DA" w:rsidRPr="00C23B43" w:rsidRDefault="00BC14DA" w:rsidP="0084091D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629057D3" w14:textId="77777777" w:rsidR="00BC14DA" w:rsidRPr="00C23B43" w:rsidRDefault="00BC14DA" w:rsidP="0084091D">
            <w:pPr>
              <w:rPr>
                <w:sz w:val="16"/>
                <w:szCs w:val="16"/>
              </w:rPr>
            </w:pPr>
          </w:p>
        </w:tc>
        <w:tc>
          <w:tcPr>
            <w:tcW w:w="676" w:type="dxa"/>
            <w:vAlign w:val="center"/>
          </w:tcPr>
          <w:p w14:paraId="3BD024EC" w14:textId="77777777" w:rsidR="00BC14DA" w:rsidRPr="00C23B43" w:rsidRDefault="00BC14DA" w:rsidP="0084091D">
            <w:pPr>
              <w:rPr>
                <w:sz w:val="16"/>
                <w:szCs w:val="16"/>
              </w:rPr>
            </w:pPr>
          </w:p>
        </w:tc>
      </w:tr>
      <w:tr w:rsidR="00BC14DA" w:rsidRPr="009A0445" w14:paraId="34441FF3" w14:textId="7997A39B" w:rsidTr="00876DF4">
        <w:trPr>
          <w:trHeight w:val="20"/>
        </w:trPr>
        <w:tc>
          <w:tcPr>
            <w:tcW w:w="1440" w:type="dxa"/>
            <w:vMerge/>
            <w:vAlign w:val="center"/>
          </w:tcPr>
          <w:p w14:paraId="44A583A4" w14:textId="77777777" w:rsidR="00BC14DA" w:rsidRPr="00A17C4B" w:rsidRDefault="00BC14DA" w:rsidP="0084091D">
            <w:pPr>
              <w:rPr>
                <w:sz w:val="14"/>
                <w:szCs w:val="14"/>
                <w:lang w:eastAsia="ja-JP" w:bidi="th-TH"/>
              </w:rPr>
            </w:pPr>
          </w:p>
        </w:tc>
        <w:tc>
          <w:tcPr>
            <w:tcW w:w="1260" w:type="dxa"/>
            <w:vAlign w:val="center"/>
          </w:tcPr>
          <w:p w14:paraId="1CB807B7" w14:textId="11A5E7D0" w:rsidR="00BC14DA" w:rsidRPr="00A17C4B" w:rsidRDefault="00BC14DA" w:rsidP="0084091D">
            <w:pPr>
              <w:rPr>
                <w:sz w:val="14"/>
                <w:szCs w:val="14"/>
                <w:lang w:eastAsia="ja-JP" w:bidi="th-TH"/>
              </w:rPr>
            </w:pPr>
            <w:r>
              <w:rPr>
                <w:sz w:val="14"/>
                <w:szCs w:val="14"/>
                <w:lang w:eastAsia="ja-JP" w:bidi="th-TH"/>
              </w:rPr>
              <w:t>Transfer fixture</w:t>
            </w:r>
          </w:p>
        </w:tc>
        <w:tc>
          <w:tcPr>
            <w:tcW w:w="540" w:type="dxa"/>
            <w:vAlign w:val="center"/>
          </w:tcPr>
          <w:p w14:paraId="30FB0863" w14:textId="324FF4D2" w:rsidR="00BC14DA" w:rsidRPr="00A17C4B" w:rsidRDefault="00BC14DA" w:rsidP="00BC14DA">
            <w:pPr>
              <w:jc w:val="center"/>
              <w:rPr>
                <w:sz w:val="14"/>
                <w:szCs w:val="14"/>
                <w:lang w:eastAsia="ja-JP" w:bidi="th-TH"/>
              </w:rPr>
            </w:pPr>
            <w:r>
              <w:rPr>
                <w:sz w:val="14"/>
                <w:szCs w:val="14"/>
                <w:lang w:eastAsia="ja-JP" w:bidi="th-TH"/>
              </w:rPr>
              <w:t>2</w:t>
            </w:r>
          </w:p>
        </w:tc>
        <w:tc>
          <w:tcPr>
            <w:tcW w:w="4167" w:type="dxa"/>
            <w:gridSpan w:val="2"/>
            <w:vAlign w:val="center"/>
          </w:tcPr>
          <w:p w14:paraId="5B0CC8DA" w14:textId="06626E47" w:rsidR="00BC14DA" w:rsidRPr="00A17C4B" w:rsidRDefault="00BC14DA" w:rsidP="0084091D">
            <w:pPr>
              <w:rPr>
                <w:sz w:val="14"/>
                <w:szCs w:val="14"/>
                <w:lang w:eastAsia="ja-JP" w:bidi="th-TH"/>
              </w:rPr>
            </w:pPr>
            <w:r w:rsidRPr="0034628D">
              <w:rPr>
                <w:sz w:val="14"/>
                <w:szCs w:val="14"/>
                <w:lang w:eastAsia="ja-JP" w:bidi="th-TH"/>
              </w:rPr>
              <w:t xml:space="preserve">Clean the fixture with </w:t>
            </w:r>
            <w:r>
              <w:rPr>
                <w:sz w:val="14"/>
                <w:szCs w:val="14"/>
                <w:lang w:eastAsia="ja-JP" w:bidi="th-TH"/>
              </w:rPr>
              <w:t xml:space="preserve">a </w:t>
            </w:r>
            <w:r w:rsidRPr="0034628D">
              <w:rPr>
                <w:sz w:val="14"/>
                <w:szCs w:val="14"/>
                <w:lang w:eastAsia="ja-JP" w:bidi="th-TH"/>
              </w:rPr>
              <w:t>cleanroom cloth and 99% IPA solution</w:t>
            </w:r>
            <w:r w:rsidRPr="00A1458D">
              <w:rPr>
                <w:sz w:val="14"/>
                <w:szCs w:val="14"/>
                <w:lang w:eastAsia="ja-JP" w:bidi="th-TH"/>
              </w:rPr>
              <w:t>.</w:t>
            </w:r>
          </w:p>
        </w:tc>
        <w:tc>
          <w:tcPr>
            <w:tcW w:w="649" w:type="dxa"/>
            <w:vAlign w:val="center"/>
          </w:tcPr>
          <w:p w14:paraId="14823714" w14:textId="77777777" w:rsidR="00BC14DA" w:rsidRPr="00C23B43" w:rsidRDefault="00BC14DA" w:rsidP="0084091D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4DD929A8" w14:textId="77777777" w:rsidR="00BC14DA" w:rsidRPr="00C23B43" w:rsidRDefault="00BC14DA" w:rsidP="0084091D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05B7C134" w14:textId="77777777" w:rsidR="00BC14DA" w:rsidRPr="00C23B43" w:rsidRDefault="00BC14DA" w:rsidP="0084091D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702810CF" w14:textId="77777777" w:rsidR="00BC14DA" w:rsidRPr="00C23B43" w:rsidRDefault="00BC14DA" w:rsidP="0084091D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2066F8CF" w14:textId="77777777" w:rsidR="00BC14DA" w:rsidRPr="00C23B43" w:rsidRDefault="00BC14DA" w:rsidP="0084091D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1DD2B5CF" w14:textId="77777777" w:rsidR="00BC14DA" w:rsidRPr="00C23B43" w:rsidRDefault="00BC14DA" w:rsidP="0084091D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40FAD074" w14:textId="77777777" w:rsidR="00BC14DA" w:rsidRPr="00C23B43" w:rsidRDefault="00BC14DA" w:rsidP="0084091D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78EE7F63" w14:textId="77777777" w:rsidR="00BC14DA" w:rsidRPr="00C23B43" w:rsidRDefault="00BC14DA" w:rsidP="0084091D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0DB672C5" w14:textId="77777777" w:rsidR="00BC14DA" w:rsidRPr="00C23B43" w:rsidRDefault="00BC14DA" w:rsidP="0084091D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00C37B1C" w14:textId="77777777" w:rsidR="00BC14DA" w:rsidRPr="00C23B43" w:rsidRDefault="00BC14DA" w:rsidP="0084091D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6287B29C" w14:textId="42CE55EF" w:rsidR="00BC14DA" w:rsidRPr="00C23B43" w:rsidRDefault="00BC14DA" w:rsidP="0084091D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0ADBFB4B" w14:textId="77777777" w:rsidR="00BC14DA" w:rsidRPr="00C23B43" w:rsidRDefault="00BC14DA" w:rsidP="0084091D">
            <w:pPr>
              <w:rPr>
                <w:sz w:val="16"/>
                <w:szCs w:val="16"/>
              </w:rPr>
            </w:pPr>
          </w:p>
        </w:tc>
        <w:tc>
          <w:tcPr>
            <w:tcW w:w="676" w:type="dxa"/>
            <w:vAlign w:val="center"/>
          </w:tcPr>
          <w:p w14:paraId="496C775B" w14:textId="77777777" w:rsidR="00BC14DA" w:rsidRPr="00C23B43" w:rsidRDefault="00BC14DA" w:rsidP="0084091D">
            <w:pPr>
              <w:rPr>
                <w:sz w:val="16"/>
                <w:szCs w:val="16"/>
              </w:rPr>
            </w:pPr>
          </w:p>
        </w:tc>
      </w:tr>
      <w:tr w:rsidR="00BC14DA" w:rsidRPr="009A0445" w14:paraId="11777EDF" w14:textId="58509FAC" w:rsidTr="00876DF4">
        <w:trPr>
          <w:trHeight w:val="20"/>
        </w:trPr>
        <w:tc>
          <w:tcPr>
            <w:tcW w:w="1440" w:type="dxa"/>
            <w:vMerge/>
            <w:vAlign w:val="center"/>
          </w:tcPr>
          <w:p w14:paraId="751D24D8" w14:textId="77777777" w:rsidR="00BC14DA" w:rsidRPr="00A17C4B" w:rsidRDefault="00BC14DA" w:rsidP="002F41AF">
            <w:pPr>
              <w:rPr>
                <w:sz w:val="14"/>
                <w:szCs w:val="14"/>
                <w:lang w:eastAsia="ja-JP" w:bidi="th-TH"/>
              </w:rPr>
            </w:pPr>
          </w:p>
        </w:tc>
        <w:tc>
          <w:tcPr>
            <w:tcW w:w="1260" w:type="dxa"/>
            <w:vAlign w:val="center"/>
          </w:tcPr>
          <w:p w14:paraId="7A1B6B7A" w14:textId="70819D2D" w:rsidR="00BC14DA" w:rsidRPr="00A17C4B" w:rsidRDefault="00BC14DA" w:rsidP="002F41AF">
            <w:pPr>
              <w:rPr>
                <w:sz w:val="14"/>
                <w:szCs w:val="14"/>
                <w:lang w:eastAsia="ja-JP" w:bidi="th-TH"/>
              </w:rPr>
            </w:pPr>
            <w:r>
              <w:rPr>
                <w:sz w:val="14"/>
                <w:szCs w:val="14"/>
                <w:lang w:eastAsia="ja-JP" w:bidi="th-TH"/>
              </w:rPr>
              <w:t>Monitor screen</w:t>
            </w:r>
          </w:p>
        </w:tc>
        <w:tc>
          <w:tcPr>
            <w:tcW w:w="540" w:type="dxa"/>
            <w:vAlign w:val="center"/>
          </w:tcPr>
          <w:p w14:paraId="634382B2" w14:textId="22A6BD23" w:rsidR="00BC14DA" w:rsidRPr="00A17C4B" w:rsidRDefault="00BC14DA" w:rsidP="00BC14DA">
            <w:pPr>
              <w:jc w:val="center"/>
              <w:rPr>
                <w:sz w:val="14"/>
                <w:szCs w:val="14"/>
                <w:lang w:eastAsia="ja-JP" w:bidi="th-TH"/>
              </w:rPr>
            </w:pPr>
            <w:r>
              <w:rPr>
                <w:sz w:val="14"/>
                <w:szCs w:val="14"/>
                <w:lang w:eastAsia="ja-JP" w:bidi="th-TH"/>
              </w:rPr>
              <w:t>3</w:t>
            </w:r>
          </w:p>
        </w:tc>
        <w:tc>
          <w:tcPr>
            <w:tcW w:w="4167" w:type="dxa"/>
            <w:gridSpan w:val="2"/>
            <w:vAlign w:val="center"/>
          </w:tcPr>
          <w:p w14:paraId="08F70EA6" w14:textId="0D6DF738" w:rsidR="00BC14DA" w:rsidRPr="00A17C4B" w:rsidRDefault="00BC14DA" w:rsidP="002F41AF">
            <w:pPr>
              <w:rPr>
                <w:sz w:val="14"/>
                <w:szCs w:val="14"/>
                <w:lang w:eastAsia="ja-JP" w:bidi="th-TH"/>
              </w:rPr>
            </w:pPr>
            <w:r w:rsidRPr="0034628D">
              <w:rPr>
                <w:sz w:val="14"/>
                <w:szCs w:val="14"/>
                <w:lang w:eastAsia="ja-JP" w:bidi="th-TH"/>
              </w:rPr>
              <w:t xml:space="preserve">Clean the </w:t>
            </w:r>
            <w:r>
              <w:rPr>
                <w:sz w:val="14"/>
                <w:szCs w:val="14"/>
                <w:lang w:eastAsia="ja-JP" w:bidi="th-TH"/>
              </w:rPr>
              <w:t>screen</w:t>
            </w:r>
            <w:r w:rsidRPr="0034628D">
              <w:rPr>
                <w:sz w:val="14"/>
                <w:szCs w:val="14"/>
                <w:lang w:eastAsia="ja-JP" w:bidi="th-TH"/>
              </w:rPr>
              <w:t xml:space="preserve"> with </w:t>
            </w:r>
            <w:r>
              <w:rPr>
                <w:sz w:val="14"/>
                <w:szCs w:val="14"/>
                <w:lang w:eastAsia="ja-JP" w:bidi="th-TH"/>
              </w:rPr>
              <w:t xml:space="preserve">a </w:t>
            </w:r>
            <w:r w:rsidRPr="0034628D">
              <w:rPr>
                <w:sz w:val="14"/>
                <w:szCs w:val="14"/>
                <w:lang w:eastAsia="ja-JP" w:bidi="th-TH"/>
              </w:rPr>
              <w:t>cleanroom cloth and 99% IPA solution</w:t>
            </w:r>
            <w:r w:rsidRPr="00A1458D">
              <w:rPr>
                <w:sz w:val="14"/>
                <w:szCs w:val="14"/>
                <w:lang w:eastAsia="ja-JP" w:bidi="th-TH"/>
              </w:rPr>
              <w:t>.</w:t>
            </w:r>
          </w:p>
        </w:tc>
        <w:tc>
          <w:tcPr>
            <w:tcW w:w="649" w:type="dxa"/>
            <w:vAlign w:val="center"/>
          </w:tcPr>
          <w:p w14:paraId="08F9BC5E" w14:textId="77777777" w:rsidR="00BC14DA" w:rsidRPr="00C23B43" w:rsidRDefault="00BC14DA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3D24A194" w14:textId="77777777" w:rsidR="00BC14DA" w:rsidRPr="00C23B43" w:rsidRDefault="00BC14DA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75191315" w14:textId="77777777" w:rsidR="00BC14DA" w:rsidRPr="00C23B43" w:rsidRDefault="00BC14DA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2CCCB26C" w14:textId="77777777" w:rsidR="00BC14DA" w:rsidRPr="00C23B43" w:rsidRDefault="00BC14DA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1F01556F" w14:textId="77777777" w:rsidR="00BC14DA" w:rsidRPr="00C23B43" w:rsidRDefault="00BC14DA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07A84B85" w14:textId="77777777" w:rsidR="00BC14DA" w:rsidRPr="00C23B43" w:rsidRDefault="00BC14DA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5062835B" w14:textId="77777777" w:rsidR="00BC14DA" w:rsidRPr="00C23B43" w:rsidRDefault="00BC14DA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4A0110E0" w14:textId="77777777" w:rsidR="00BC14DA" w:rsidRPr="00C23B43" w:rsidRDefault="00BC14DA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602C37A7" w14:textId="77777777" w:rsidR="00BC14DA" w:rsidRPr="00C23B43" w:rsidRDefault="00BC14DA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5B8BCECD" w14:textId="77777777" w:rsidR="00BC14DA" w:rsidRPr="00C23B43" w:rsidRDefault="00BC14DA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6FBC0F41" w14:textId="2F75F6DA" w:rsidR="00BC14DA" w:rsidRPr="00C23B43" w:rsidRDefault="00BC14DA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1CA217CB" w14:textId="77777777" w:rsidR="00BC14DA" w:rsidRPr="00C23B43" w:rsidRDefault="00BC14DA" w:rsidP="002F41AF">
            <w:pPr>
              <w:rPr>
                <w:sz w:val="16"/>
                <w:szCs w:val="16"/>
              </w:rPr>
            </w:pPr>
          </w:p>
        </w:tc>
        <w:tc>
          <w:tcPr>
            <w:tcW w:w="676" w:type="dxa"/>
            <w:vAlign w:val="center"/>
          </w:tcPr>
          <w:p w14:paraId="280A76CE" w14:textId="77777777" w:rsidR="00BC14DA" w:rsidRPr="00C23B43" w:rsidRDefault="00BC14DA" w:rsidP="002F41AF">
            <w:pPr>
              <w:rPr>
                <w:sz w:val="16"/>
                <w:szCs w:val="16"/>
              </w:rPr>
            </w:pPr>
          </w:p>
        </w:tc>
      </w:tr>
      <w:tr w:rsidR="00BC14DA" w:rsidRPr="009A0445" w14:paraId="049F61BE" w14:textId="14134519" w:rsidTr="00876DF4">
        <w:trPr>
          <w:trHeight w:val="20"/>
        </w:trPr>
        <w:tc>
          <w:tcPr>
            <w:tcW w:w="1440" w:type="dxa"/>
            <w:vMerge/>
            <w:vAlign w:val="center"/>
          </w:tcPr>
          <w:p w14:paraId="44743DD9" w14:textId="77777777" w:rsidR="00BC14DA" w:rsidRPr="00A17C4B" w:rsidRDefault="00BC14DA" w:rsidP="002F41AF">
            <w:pPr>
              <w:rPr>
                <w:sz w:val="14"/>
                <w:szCs w:val="14"/>
                <w:lang w:eastAsia="ja-JP" w:bidi="th-TH"/>
              </w:rPr>
            </w:pPr>
          </w:p>
        </w:tc>
        <w:tc>
          <w:tcPr>
            <w:tcW w:w="1260" w:type="dxa"/>
            <w:tcBorders>
              <w:bottom w:val="single" w:sz="4" w:space="0" w:color="000000" w:themeColor="text1"/>
            </w:tcBorders>
            <w:vAlign w:val="center"/>
          </w:tcPr>
          <w:p w14:paraId="3A759349" w14:textId="6E8CC9EA" w:rsidR="00BC14DA" w:rsidRPr="00A17C4B" w:rsidRDefault="00BC14DA" w:rsidP="002F41AF">
            <w:pPr>
              <w:rPr>
                <w:sz w:val="14"/>
                <w:szCs w:val="14"/>
                <w:lang w:eastAsia="ja-JP" w:bidi="th-TH"/>
              </w:rPr>
            </w:pPr>
            <w:r>
              <w:rPr>
                <w:sz w:val="14"/>
                <w:szCs w:val="14"/>
                <w:lang w:eastAsia="ja-JP" w:bidi="th-TH"/>
              </w:rPr>
              <w:t>Camera lens</w:t>
            </w:r>
          </w:p>
        </w:tc>
        <w:tc>
          <w:tcPr>
            <w:tcW w:w="540" w:type="dxa"/>
            <w:tcBorders>
              <w:bottom w:val="single" w:sz="4" w:space="0" w:color="000000" w:themeColor="text1"/>
            </w:tcBorders>
            <w:vAlign w:val="center"/>
          </w:tcPr>
          <w:p w14:paraId="752D8A24" w14:textId="6D48C957" w:rsidR="00BC14DA" w:rsidRPr="00A17C4B" w:rsidRDefault="00BC14DA" w:rsidP="00BC14DA">
            <w:pPr>
              <w:jc w:val="center"/>
              <w:rPr>
                <w:sz w:val="14"/>
                <w:szCs w:val="14"/>
                <w:lang w:eastAsia="ja-JP" w:bidi="th-TH"/>
              </w:rPr>
            </w:pPr>
            <w:r>
              <w:rPr>
                <w:sz w:val="14"/>
                <w:szCs w:val="14"/>
                <w:lang w:eastAsia="ja-JP" w:bidi="th-TH"/>
              </w:rPr>
              <w:t>4</w:t>
            </w:r>
          </w:p>
        </w:tc>
        <w:tc>
          <w:tcPr>
            <w:tcW w:w="4167" w:type="dxa"/>
            <w:gridSpan w:val="2"/>
            <w:tcBorders>
              <w:bottom w:val="single" w:sz="4" w:space="0" w:color="auto"/>
            </w:tcBorders>
            <w:vAlign w:val="center"/>
          </w:tcPr>
          <w:p w14:paraId="4BA02F1C" w14:textId="2F4A2439" w:rsidR="00BC14DA" w:rsidRPr="00A17C4B" w:rsidRDefault="00BC14DA" w:rsidP="002F41AF">
            <w:pPr>
              <w:rPr>
                <w:sz w:val="14"/>
                <w:szCs w:val="14"/>
                <w:lang w:eastAsia="ja-JP" w:bidi="th-TH"/>
              </w:rPr>
            </w:pPr>
            <w:r w:rsidRPr="0034628D">
              <w:rPr>
                <w:sz w:val="14"/>
                <w:szCs w:val="14"/>
                <w:lang w:eastAsia="ja-JP" w:bidi="th-TH"/>
              </w:rPr>
              <w:t xml:space="preserve">Clean the </w:t>
            </w:r>
            <w:r>
              <w:rPr>
                <w:sz w:val="14"/>
                <w:szCs w:val="14"/>
                <w:lang w:eastAsia="ja-JP" w:bidi="th-TH"/>
              </w:rPr>
              <w:t>camera lens</w:t>
            </w:r>
            <w:r w:rsidRPr="0034628D">
              <w:rPr>
                <w:sz w:val="14"/>
                <w:szCs w:val="14"/>
                <w:lang w:eastAsia="ja-JP" w:bidi="th-TH"/>
              </w:rPr>
              <w:t xml:space="preserve"> with </w:t>
            </w:r>
            <w:r>
              <w:rPr>
                <w:sz w:val="14"/>
                <w:szCs w:val="14"/>
                <w:lang w:eastAsia="ja-JP" w:bidi="th-TH"/>
              </w:rPr>
              <w:t xml:space="preserve">a </w:t>
            </w:r>
            <w:r w:rsidRPr="0034628D">
              <w:rPr>
                <w:sz w:val="14"/>
                <w:szCs w:val="14"/>
                <w:lang w:eastAsia="ja-JP" w:bidi="th-TH"/>
              </w:rPr>
              <w:t>cleanroom cloth and 99% IPA solution</w:t>
            </w:r>
            <w:r>
              <w:rPr>
                <w:sz w:val="14"/>
                <w:szCs w:val="14"/>
                <w:lang w:eastAsia="ja-JP" w:bidi="th-TH"/>
              </w:rPr>
              <w:t>.</w:t>
            </w:r>
          </w:p>
        </w:tc>
        <w:tc>
          <w:tcPr>
            <w:tcW w:w="649" w:type="dxa"/>
            <w:tcBorders>
              <w:bottom w:val="single" w:sz="4" w:space="0" w:color="auto"/>
            </w:tcBorders>
            <w:vAlign w:val="center"/>
          </w:tcPr>
          <w:p w14:paraId="5B3C2BF9" w14:textId="77777777" w:rsidR="00BC14DA" w:rsidRPr="00C23B43" w:rsidRDefault="00BC14DA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tcBorders>
              <w:bottom w:val="single" w:sz="4" w:space="0" w:color="auto"/>
            </w:tcBorders>
            <w:vAlign w:val="center"/>
          </w:tcPr>
          <w:p w14:paraId="5FFE7432" w14:textId="77777777" w:rsidR="00BC14DA" w:rsidRPr="00C23B43" w:rsidRDefault="00BC14DA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tcBorders>
              <w:bottom w:val="single" w:sz="4" w:space="0" w:color="auto"/>
            </w:tcBorders>
            <w:vAlign w:val="center"/>
          </w:tcPr>
          <w:p w14:paraId="2DB56C79" w14:textId="77777777" w:rsidR="00BC14DA" w:rsidRPr="00C23B43" w:rsidRDefault="00BC14DA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tcBorders>
              <w:bottom w:val="single" w:sz="4" w:space="0" w:color="auto"/>
            </w:tcBorders>
            <w:vAlign w:val="center"/>
          </w:tcPr>
          <w:p w14:paraId="381F214A" w14:textId="77777777" w:rsidR="00BC14DA" w:rsidRPr="00C23B43" w:rsidRDefault="00BC14DA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tcBorders>
              <w:bottom w:val="single" w:sz="4" w:space="0" w:color="auto"/>
            </w:tcBorders>
            <w:vAlign w:val="center"/>
          </w:tcPr>
          <w:p w14:paraId="3ADC212A" w14:textId="77777777" w:rsidR="00BC14DA" w:rsidRPr="00C23B43" w:rsidRDefault="00BC14DA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tcBorders>
              <w:bottom w:val="single" w:sz="4" w:space="0" w:color="auto"/>
            </w:tcBorders>
            <w:vAlign w:val="center"/>
          </w:tcPr>
          <w:p w14:paraId="328A43C6" w14:textId="77777777" w:rsidR="00BC14DA" w:rsidRPr="00C23B43" w:rsidRDefault="00BC14DA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tcBorders>
              <w:bottom w:val="single" w:sz="4" w:space="0" w:color="auto"/>
            </w:tcBorders>
            <w:vAlign w:val="center"/>
          </w:tcPr>
          <w:p w14:paraId="75D1E58C" w14:textId="77777777" w:rsidR="00BC14DA" w:rsidRPr="00C23B43" w:rsidRDefault="00BC14DA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tcBorders>
              <w:bottom w:val="single" w:sz="4" w:space="0" w:color="auto"/>
            </w:tcBorders>
            <w:vAlign w:val="center"/>
          </w:tcPr>
          <w:p w14:paraId="179DF84F" w14:textId="77777777" w:rsidR="00BC14DA" w:rsidRPr="00C23B43" w:rsidRDefault="00BC14DA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6C7895FC" w14:textId="77777777" w:rsidR="00BC14DA" w:rsidRPr="00C23B43" w:rsidRDefault="00BC14DA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21E6D494" w14:textId="77777777" w:rsidR="00BC14DA" w:rsidRPr="00C23B43" w:rsidRDefault="00BC14DA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2E6FD164" w14:textId="4FA9030C" w:rsidR="00BC14DA" w:rsidRPr="00C23B43" w:rsidRDefault="00BC14DA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12C0AC51" w14:textId="77777777" w:rsidR="00BC14DA" w:rsidRPr="00C23B43" w:rsidRDefault="00BC14DA" w:rsidP="002F41AF">
            <w:pPr>
              <w:rPr>
                <w:sz w:val="16"/>
                <w:szCs w:val="16"/>
              </w:rPr>
            </w:pPr>
          </w:p>
        </w:tc>
        <w:tc>
          <w:tcPr>
            <w:tcW w:w="676" w:type="dxa"/>
            <w:vAlign w:val="center"/>
          </w:tcPr>
          <w:p w14:paraId="424E7E50" w14:textId="77777777" w:rsidR="00BC14DA" w:rsidRPr="00C23B43" w:rsidRDefault="00BC14DA" w:rsidP="002F41AF">
            <w:pPr>
              <w:rPr>
                <w:sz w:val="16"/>
                <w:szCs w:val="16"/>
              </w:rPr>
            </w:pPr>
          </w:p>
        </w:tc>
      </w:tr>
      <w:tr w:rsidR="00BC14DA" w:rsidRPr="009A0445" w14:paraId="018C7FF7" w14:textId="77777777" w:rsidTr="00876DF4">
        <w:trPr>
          <w:trHeight w:val="20"/>
        </w:trPr>
        <w:tc>
          <w:tcPr>
            <w:tcW w:w="1440" w:type="dxa"/>
            <w:vMerge/>
            <w:vAlign w:val="center"/>
          </w:tcPr>
          <w:p w14:paraId="33C39929" w14:textId="77777777" w:rsidR="00BC14DA" w:rsidRPr="00A17C4B" w:rsidRDefault="00BC14DA" w:rsidP="002F41AF">
            <w:pPr>
              <w:rPr>
                <w:sz w:val="14"/>
                <w:szCs w:val="14"/>
                <w:lang w:eastAsia="ja-JP" w:bidi="th-TH"/>
              </w:rPr>
            </w:pPr>
          </w:p>
        </w:tc>
        <w:tc>
          <w:tcPr>
            <w:tcW w:w="1260" w:type="dxa"/>
            <w:tcBorders>
              <w:bottom w:val="single" w:sz="4" w:space="0" w:color="000000" w:themeColor="text1"/>
            </w:tcBorders>
            <w:vAlign w:val="center"/>
          </w:tcPr>
          <w:p w14:paraId="71D776CF" w14:textId="307A5251" w:rsidR="00BC14DA" w:rsidRDefault="00BC14DA" w:rsidP="002F41AF">
            <w:pPr>
              <w:rPr>
                <w:sz w:val="14"/>
                <w:szCs w:val="14"/>
                <w:lang w:eastAsia="ja-JP" w:bidi="th-TH"/>
              </w:rPr>
            </w:pPr>
            <w:r>
              <w:rPr>
                <w:sz w:val="14"/>
                <w:szCs w:val="14"/>
                <w:lang w:eastAsia="ja-JP" w:bidi="th-TH"/>
              </w:rPr>
              <w:t>Supply air pressure</w:t>
            </w:r>
          </w:p>
        </w:tc>
        <w:tc>
          <w:tcPr>
            <w:tcW w:w="540" w:type="dxa"/>
            <w:tcBorders>
              <w:bottom w:val="single" w:sz="4" w:space="0" w:color="000000" w:themeColor="text1"/>
            </w:tcBorders>
            <w:vAlign w:val="center"/>
          </w:tcPr>
          <w:p w14:paraId="71F5D6E3" w14:textId="5FB4B2BC" w:rsidR="00BC14DA" w:rsidRDefault="00BC14DA" w:rsidP="00BC14DA">
            <w:pPr>
              <w:jc w:val="center"/>
              <w:rPr>
                <w:sz w:val="14"/>
                <w:szCs w:val="14"/>
                <w:lang w:eastAsia="ja-JP" w:bidi="th-TH"/>
              </w:rPr>
            </w:pPr>
            <w:r>
              <w:rPr>
                <w:sz w:val="14"/>
                <w:szCs w:val="14"/>
                <w:lang w:eastAsia="ja-JP" w:bidi="th-TH"/>
              </w:rPr>
              <w:t>5</w:t>
            </w:r>
          </w:p>
        </w:tc>
        <w:tc>
          <w:tcPr>
            <w:tcW w:w="4167" w:type="dxa"/>
            <w:gridSpan w:val="2"/>
            <w:tcBorders>
              <w:bottom w:val="single" w:sz="4" w:space="0" w:color="auto"/>
            </w:tcBorders>
            <w:vAlign w:val="center"/>
          </w:tcPr>
          <w:p w14:paraId="7F41ADAF" w14:textId="24722B0A" w:rsidR="00BC14DA" w:rsidRPr="0034628D" w:rsidRDefault="00B25BC2" w:rsidP="002F41AF">
            <w:pPr>
              <w:rPr>
                <w:sz w:val="14"/>
                <w:szCs w:val="14"/>
                <w:lang w:eastAsia="ja-JP" w:bidi="th-TH"/>
              </w:rPr>
            </w:pPr>
            <w:r>
              <w:rPr>
                <w:sz w:val="14"/>
                <w:szCs w:val="14"/>
                <w:lang w:eastAsia="ja-JP" w:bidi="th-TH"/>
              </w:rPr>
              <w:t xml:space="preserve">Verify that the regulator's supply air pressure is within the range of </w:t>
            </w:r>
            <w:r w:rsidR="00BC14DA" w:rsidRPr="00BC14DA">
              <w:rPr>
                <w:b/>
                <w:bCs/>
                <w:sz w:val="14"/>
                <w:szCs w:val="14"/>
                <w:lang w:eastAsia="ja-JP" w:bidi="th-TH"/>
              </w:rPr>
              <w:t>0.4 to 0.6 MPa.</w:t>
            </w:r>
          </w:p>
        </w:tc>
        <w:tc>
          <w:tcPr>
            <w:tcW w:w="649" w:type="dxa"/>
            <w:tcBorders>
              <w:bottom w:val="single" w:sz="4" w:space="0" w:color="auto"/>
            </w:tcBorders>
            <w:vAlign w:val="center"/>
          </w:tcPr>
          <w:p w14:paraId="15B11015" w14:textId="77777777" w:rsidR="00BC14DA" w:rsidRPr="00C23B43" w:rsidRDefault="00BC14DA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tcBorders>
              <w:bottom w:val="single" w:sz="4" w:space="0" w:color="auto"/>
            </w:tcBorders>
            <w:vAlign w:val="center"/>
          </w:tcPr>
          <w:p w14:paraId="44C2B2B2" w14:textId="77777777" w:rsidR="00BC14DA" w:rsidRPr="00C23B43" w:rsidRDefault="00BC14DA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tcBorders>
              <w:bottom w:val="single" w:sz="4" w:space="0" w:color="auto"/>
            </w:tcBorders>
            <w:vAlign w:val="center"/>
          </w:tcPr>
          <w:p w14:paraId="7C4E31EC" w14:textId="77777777" w:rsidR="00BC14DA" w:rsidRPr="00C23B43" w:rsidRDefault="00BC14DA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tcBorders>
              <w:bottom w:val="single" w:sz="4" w:space="0" w:color="auto"/>
            </w:tcBorders>
            <w:vAlign w:val="center"/>
          </w:tcPr>
          <w:p w14:paraId="5EDE3414" w14:textId="77777777" w:rsidR="00BC14DA" w:rsidRPr="00C23B43" w:rsidRDefault="00BC14DA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tcBorders>
              <w:bottom w:val="single" w:sz="4" w:space="0" w:color="auto"/>
            </w:tcBorders>
            <w:vAlign w:val="center"/>
          </w:tcPr>
          <w:p w14:paraId="0D80BB29" w14:textId="77777777" w:rsidR="00BC14DA" w:rsidRPr="00C23B43" w:rsidRDefault="00BC14DA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tcBorders>
              <w:bottom w:val="single" w:sz="4" w:space="0" w:color="auto"/>
            </w:tcBorders>
            <w:vAlign w:val="center"/>
          </w:tcPr>
          <w:p w14:paraId="1E98C9D8" w14:textId="77777777" w:rsidR="00BC14DA" w:rsidRPr="00C23B43" w:rsidRDefault="00BC14DA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tcBorders>
              <w:bottom w:val="single" w:sz="4" w:space="0" w:color="auto"/>
            </w:tcBorders>
            <w:vAlign w:val="center"/>
          </w:tcPr>
          <w:p w14:paraId="668434EA" w14:textId="77777777" w:rsidR="00BC14DA" w:rsidRPr="00C23B43" w:rsidRDefault="00BC14DA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tcBorders>
              <w:bottom w:val="single" w:sz="4" w:space="0" w:color="auto"/>
            </w:tcBorders>
            <w:vAlign w:val="center"/>
          </w:tcPr>
          <w:p w14:paraId="78EEDFDA" w14:textId="77777777" w:rsidR="00BC14DA" w:rsidRPr="00C23B43" w:rsidRDefault="00BC14DA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7F0EAF25" w14:textId="77777777" w:rsidR="00BC14DA" w:rsidRPr="00C23B43" w:rsidRDefault="00BC14DA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71620F81" w14:textId="77777777" w:rsidR="00BC14DA" w:rsidRPr="00C23B43" w:rsidRDefault="00BC14DA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59F9CBD0" w14:textId="77777777" w:rsidR="00BC14DA" w:rsidRPr="00C23B43" w:rsidRDefault="00BC14DA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5F0CBF74" w14:textId="77777777" w:rsidR="00BC14DA" w:rsidRPr="00C23B43" w:rsidRDefault="00BC14DA" w:rsidP="002F41AF">
            <w:pPr>
              <w:rPr>
                <w:sz w:val="16"/>
                <w:szCs w:val="16"/>
              </w:rPr>
            </w:pPr>
          </w:p>
        </w:tc>
        <w:tc>
          <w:tcPr>
            <w:tcW w:w="676" w:type="dxa"/>
            <w:vAlign w:val="center"/>
          </w:tcPr>
          <w:p w14:paraId="0719BDA1" w14:textId="77777777" w:rsidR="00BC14DA" w:rsidRPr="00C23B43" w:rsidRDefault="00BC14DA" w:rsidP="002F41AF">
            <w:pPr>
              <w:rPr>
                <w:sz w:val="16"/>
                <w:szCs w:val="16"/>
              </w:rPr>
            </w:pPr>
          </w:p>
        </w:tc>
      </w:tr>
      <w:tr w:rsidR="002F41AF" w:rsidRPr="009A0445" w14:paraId="48D34136" w14:textId="033FFF9F" w:rsidTr="00876DF4">
        <w:trPr>
          <w:trHeight w:val="20"/>
        </w:trPr>
        <w:tc>
          <w:tcPr>
            <w:tcW w:w="1440" w:type="dxa"/>
            <w:tcBorders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6076F6F" w14:textId="77777777" w:rsidR="002F41AF" w:rsidRPr="00A17C4B" w:rsidRDefault="002F41AF" w:rsidP="002F41AF">
            <w:pPr>
              <w:rPr>
                <w:sz w:val="14"/>
                <w:szCs w:val="14"/>
                <w:lang w:eastAsia="ja-JP" w:bidi="th-TH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364AA20F" w14:textId="77777777" w:rsidR="002F41AF" w:rsidRPr="00A17C4B" w:rsidRDefault="002F41AF" w:rsidP="002F41AF">
            <w:pPr>
              <w:rPr>
                <w:sz w:val="14"/>
                <w:szCs w:val="14"/>
                <w:lang w:eastAsia="ja-JP" w:bidi="th-TH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bottom"/>
          </w:tcPr>
          <w:p w14:paraId="3DD01623" w14:textId="77777777" w:rsidR="002F41AF" w:rsidRPr="00A17C4B" w:rsidRDefault="002F41AF" w:rsidP="00BC14DA">
            <w:pPr>
              <w:jc w:val="center"/>
              <w:rPr>
                <w:sz w:val="14"/>
                <w:szCs w:val="14"/>
                <w:lang w:eastAsia="ja-JP" w:bidi="th-TH"/>
              </w:rPr>
            </w:pPr>
          </w:p>
        </w:tc>
        <w:tc>
          <w:tcPr>
            <w:tcW w:w="4167" w:type="dxa"/>
            <w:gridSpan w:val="2"/>
            <w:tcBorders>
              <w:left w:val="single" w:sz="4" w:space="0" w:color="000000"/>
            </w:tcBorders>
            <w:shd w:val="clear" w:color="auto" w:fill="D9D9D9" w:themeFill="background1" w:themeFillShade="D9"/>
            <w:vAlign w:val="bottom"/>
          </w:tcPr>
          <w:p w14:paraId="6837DDC8" w14:textId="71113FF9" w:rsidR="002F41AF" w:rsidRPr="00A17C4B" w:rsidRDefault="002F41AF" w:rsidP="002F41AF">
            <w:pPr>
              <w:rPr>
                <w:sz w:val="14"/>
                <w:szCs w:val="14"/>
                <w:lang w:eastAsia="ja-JP" w:bidi="th-TH"/>
              </w:rPr>
            </w:pPr>
          </w:p>
        </w:tc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424434AC" w14:textId="77777777" w:rsidR="002F41AF" w:rsidRPr="00C23B43" w:rsidRDefault="002F41AF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3455A3C7" w14:textId="77777777" w:rsidR="002F41AF" w:rsidRPr="00C23B43" w:rsidRDefault="002F41AF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4E7F4776" w14:textId="77777777" w:rsidR="002F41AF" w:rsidRPr="00C23B43" w:rsidRDefault="002F41AF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4DA31A9D" w14:textId="77777777" w:rsidR="002F41AF" w:rsidRPr="00C23B43" w:rsidRDefault="002F41AF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0FFCA56B" w14:textId="77777777" w:rsidR="002F41AF" w:rsidRPr="00C23B43" w:rsidRDefault="002F41AF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2ECDB82D" w14:textId="77777777" w:rsidR="002F41AF" w:rsidRPr="00C23B43" w:rsidRDefault="002F41AF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0606EA6D" w14:textId="77777777" w:rsidR="002F41AF" w:rsidRPr="00C23B43" w:rsidRDefault="002F41AF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40EDD935" w14:textId="77777777" w:rsidR="002F41AF" w:rsidRPr="00C23B43" w:rsidRDefault="002F41AF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3AB85957" w14:textId="77777777" w:rsidR="002F41AF" w:rsidRPr="00C23B43" w:rsidRDefault="002F41AF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13BF3451" w14:textId="77777777" w:rsidR="002F41AF" w:rsidRPr="00C23B43" w:rsidRDefault="002F41AF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4DA57D5B" w14:textId="7BDACB89" w:rsidR="002F41AF" w:rsidRPr="00C23B43" w:rsidRDefault="002F41AF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60C6E1DA" w14:textId="77777777" w:rsidR="002F41AF" w:rsidRPr="00C23B43" w:rsidRDefault="002F41AF" w:rsidP="002F41AF">
            <w:pPr>
              <w:rPr>
                <w:sz w:val="16"/>
                <w:szCs w:val="16"/>
              </w:rPr>
            </w:pPr>
          </w:p>
        </w:tc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493E285D" w14:textId="77777777" w:rsidR="002F41AF" w:rsidRPr="00C23B43" w:rsidRDefault="002F41AF" w:rsidP="002F41AF">
            <w:pPr>
              <w:rPr>
                <w:sz w:val="16"/>
                <w:szCs w:val="16"/>
              </w:rPr>
            </w:pPr>
          </w:p>
        </w:tc>
      </w:tr>
      <w:tr w:rsidR="002F41AF" w:rsidRPr="009A0445" w14:paraId="49FF868E" w14:textId="416A39D9" w:rsidTr="00876DF4">
        <w:trPr>
          <w:trHeight w:val="20"/>
        </w:trPr>
        <w:tc>
          <w:tcPr>
            <w:tcW w:w="1440" w:type="dxa"/>
            <w:tcBorders>
              <w:right w:val="single" w:sz="4" w:space="0" w:color="000000"/>
            </w:tcBorders>
            <w:vAlign w:val="center"/>
          </w:tcPr>
          <w:p w14:paraId="30247E25" w14:textId="2D172AD1" w:rsidR="002F41AF" w:rsidRPr="00A17C4B" w:rsidRDefault="003A469E" w:rsidP="002F1B7A">
            <w:pPr>
              <w:ind w:left="891" w:hanging="889"/>
              <w:jc w:val="center"/>
              <w:rPr>
                <w:sz w:val="14"/>
                <w:szCs w:val="14"/>
                <w:lang w:eastAsia="ja-JP" w:bidi="th-TH"/>
              </w:rPr>
            </w:pPr>
            <w:r>
              <w:rPr>
                <w:sz w:val="14"/>
                <w:szCs w:val="14"/>
                <w:lang w:eastAsia="ja-JP" w:bidi="th-TH"/>
              </w:rPr>
              <w:t>SEMI-ANNUAL</w:t>
            </w:r>
          </w:p>
        </w:tc>
        <w:tc>
          <w:tcPr>
            <w:tcW w:w="1260" w:type="dxa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03081BB3" w14:textId="4F625A44" w:rsidR="002F41AF" w:rsidRPr="00A17C4B" w:rsidRDefault="002F41AF" w:rsidP="002F41AF">
            <w:pPr>
              <w:rPr>
                <w:sz w:val="14"/>
                <w:szCs w:val="14"/>
                <w:lang w:eastAsia="ja-JP" w:bidi="th-TH"/>
              </w:rPr>
            </w:pPr>
            <w:r>
              <w:rPr>
                <w:sz w:val="14"/>
                <w:szCs w:val="14"/>
                <w:lang w:eastAsia="ja-JP" w:bidi="th-TH"/>
              </w:rPr>
              <w:t>Machine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7B8B18AE" w14:textId="2C77846F" w:rsidR="002F41AF" w:rsidRPr="00A17C4B" w:rsidRDefault="002F41AF" w:rsidP="00BC14DA">
            <w:pPr>
              <w:jc w:val="center"/>
              <w:rPr>
                <w:sz w:val="14"/>
                <w:szCs w:val="14"/>
                <w:lang w:eastAsia="ja-JP" w:bidi="th-TH"/>
              </w:rPr>
            </w:pPr>
            <w:r>
              <w:rPr>
                <w:sz w:val="14"/>
                <w:szCs w:val="14"/>
                <w:lang w:eastAsia="ja-JP" w:bidi="th-TH"/>
              </w:rPr>
              <w:t>1</w:t>
            </w:r>
          </w:p>
        </w:tc>
        <w:tc>
          <w:tcPr>
            <w:tcW w:w="4167" w:type="dxa"/>
            <w:gridSpan w:val="2"/>
            <w:tcBorders>
              <w:left w:val="single" w:sz="4" w:space="0" w:color="000000"/>
            </w:tcBorders>
            <w:vAlign w:val="center"/>
          </w:tcPr>
          <w:p w14:paraId="691B55BA" w14:textId="656435F6" w:rsidR="002F41AF" w:rsidRPr="00A17C4B" w:rsidRDefault="00994BB0" w:rsidP="002F41AF">
            <w:pPr>
              <w:ind w:firstLine="2"/>
              <w:rPr>
                <w:sz w:val="14"/>
                <w:szCs w:val="14"/>
                <w:lang w:eastAsia="ja-JP" w:bidi="th-TH"/>
              </w:rPr>
            </w:pPr>
            <w:r>
              <w:rPr>
                <w:sz w:val="14"/>
                <w:szCs w:val="14"/>
                <w:lang w:eastAsia="ja-JP" w:bidi="th-TH"/>
              </w:rPr>
              <w:t xml:space="preserve">Clean </w:t>
            </w:r>
            <w:r w:rsidR="00B636DB">
              <w:rPr>
                <w:sz w:val="14"/>
                <w:szCs w:val="14"/>
                <w:lang w:eastAsia="ja-JP" w:bidi="th-TH"/>
              </w:rPr>
              <w:t>the dust</w:t>
            </w:r>
            <w:r w:rsidR="004F74DC">
              <w:rPr>
                <w:sz w:val="14"/>
                <w:szCs w:val="14"/>
                <w:lang w:eastAsia="ja-JP" w:bidi="th-TH"/>
              </w:rPr>
              <w:t xml:space="preserve"> inside the</w:t>
            </w:r>
            <w:r w:rsidR="00B636DB">
              <w:rPr>
                <w:sz w:val="14"/>
                <w:szCs w:val="14"/>
                <w:lang w:eastAsia="ja-JP" w:bidi="th-TH"/>
              </w:rPr>
              <w:t xml:space="preserve"> inspection area with a vacuum cleaner. </w:t>
            </w:r>
          </w:p>
        </w:tc>
        <w:tc>
          <w:tcPr>
            <w:tcW w:w="649" w:type="dxa"/>
            <w:vAlign w:val="center"/>
          </w:tcPr>
          <w:p w14:paraId="58B4A726" w14:textId="77777777" w:rsidR="002F41AF" w:rsidRPr="00C23B43" w:rsidRDefault="002F41AF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6B96F03D" w14:textId="77777777" w:rsidR="002F41AF" w:rsidRPr="00C23B43" w:rsidRDefault="002F41AF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31703B4F" w14:textId="77777777" w:rsidR="002F41AF" w:rsidRPr="00C23B43" w:rsidRDefault="002F41AF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5C699A44" w14:textId="77777777" w:rsidR="002F41AF" w:rsidRPr="00C23B43" w:rsidRDefault="002F41AF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706CA98B" w14:textId="77777777" w:rsidR="002F41AF" w:rsidRPr="00C23B43" w:rsidRDefault="002F41AF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331EF39F" w14:textId="77777777" w:rsidR="002F41AF" w:rsidRPr="00C23B43" w:rsidRDefault="002F41AF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3C89D263" w14:textId="77777777" w:rsidR="002F41AF" w:rsidRPr="00C23B43" w:rsidRDefault="002F41AF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7968571C" w14:textId="77777777" w:rsidR="002F41AF" w:rsidRPr="00C23B43" w:rsidRDefault="002F41AF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0F4CF0B3" w14:textId="77777777" w:rsidR="002F41AF" w:rsidRPr="00C23B43" w:rsidRDefault="002F41AF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2B23149E" w14:textId="77777777" w:rsidR="002F41AF" w:rsidRPr="00C23B43" w:rsidRDefault="002F41AF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257D40D6" w14:textId="496E64F0" w:rsidR="002F41AF" w:rsidRPr="00C23B43" w:rsidRDefault="002F41AF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512D1806" w14:textId="77777777" w:rsidR="002F41AF" w:rsidRPr="00C23B43" w:rsidRDefault="002F41AF" w:rsidP="002F41AF">
            <w:pPr>
              <w:rPr>
                <w:sz w:val="16"/>
                <w:szCs w:val="16"/>
              </w:rPr>
            </w:pPr>
          </w:p>
        </w:tc>
        <w:tc>
          <w:tcPr>
            <w:tcW w:w="676" w:type="dxa"/>
            <w:vAlign w:val="center"/>
          </w:tcPr>
          <w:p w14:paraId="233A00DE" w14:textId="77777777" w:rsidR="002F41AF" w:rsidRPr="00C23B43" w:rsidRDefault="002F41AF" w:rsidP="002F41AF">
            <w:pPr>
              <w:rPr>
                <w:sz w:val="16"/>
                <w:szCs w:val="16"/>
              </w:rPr>
            </w:pPr>
          </w:p>
        </w:tc>
      </w:tr>
      <w:tr w:rsidR="002F41AF" w:rsidRPr="009A0445" w14:paraId="49EE720B" w14:textId="77777777" w:rsidTr="00876DF4">
        <w:trPr>
          <w:trHeight w:val="20"/>
        </w:trPr>
        <w:tc>
          <w:tcPr>
            <w:tcW w:w="1440" w:type="dxa"/>
            <w:tcBorders>
              <w:right w:val="single" w:sz="4" w:space="0" w:color="000000"/>
            </w:tcBorders>
            <w:vAlign w:val="center"/>
          </w:tcPr>
          <w:p w14:paraId="2E898AF2" w14:textId="77777777" w:rsidR="002F41AF" w:rsidRPr="00A17C4B" w:rsidRDefault="002F41AF" w:rsidP="002F41AF">
            <w:pPr>
              <w:rPr>
                <w:sz w:val="14"/>
                <w:szCs w:val="14"/>
                <w:lang w:eastAsia="ja-JP" w:bidi="th-TH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6DA43782" w14:textId="572FAF45" w:rsidR="002F41AF" w:rsidRPr="00A17C4B" w:rsidRDefault="002F41AF" w:rsidP="002F41AF">
            <w:pPr>
              <w:rPr>
                <w:sz w:val="14"/>
                <w:szCs w:val="14"/>
                <w:lang w:eastAsia="ja-JP" w:bidi="th-TH"/>
              </w:rPr>
            </w:pPr>
          </w:p>
        </w:tc>
        <w:tc>
          <w:tcPr>
            <w:tcW w:w="540" w:type="dxa"/>
            <w:tcBorders>
              <w:left w:val="single" w:sz="4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4FF26F03" w14:textId="5523BDA8" w:rsidR="002F41AF" w:rsidRDefault="002F41AF" w:rsidP="00BC14DA">
            <w:pPr>
              <w:jc w:val="center"/>
              <w:rPr>
                <w:sz w:val="14"/>
                <w:szCs w:val="14"/>
                <w:lang w:eastAsia="ja-JP" w:bidi="th-TH"/>
              </w:rPr>
            </w:pPr>
          </w:p>
        </w:tc>
        <w:tc>
          <w:tcPr>
            <w:tcW w:w="4167" w:type="dxa"/>
            <w:gridSpan w:val="2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2999870" w14:textId="717CA06F" w:rsidR="002F41AF" w:rsidRPr="007B388C" w:rsidRDefault="002F41AF" w:rsidP="002F41AF">
            <w:pPr>
              <w:rPr>
                <w:sz w:val="14"/>
                <w:szCs w:val="14"/>
                <w:lang w:eastAsia="ja-JP" w:bidi="th-TH"/>
              </w:rPr>
            </w:pPr>
          </w:p>
        </w:tc>
        <w:tc>
          <w:tcPr>
            <w:tcW w:w="649" w:type="dxa"/>
            <w:vAlign w:val="center"/>
          </w:tcPr>
          <w:p w14:paraId="7979CC10" w14:textId="77777777" w:rsidR="002F41AF" w:rsidRPr="00517AD0" w:rsidRDefault="002F41AF" w:rsidP="002F41AF"/>
        </w:tc>
        <w:tc>
          <w:tcPr>
            <w:tcW w:w="649" w:type="dxa"/>
            <w:vAlign w:val="center"/>
          </w:tcPr>
          <w:p w14:paraId="509677AD" w14:textId="77777777" w:rsidR="002F41AF" w:rsidRPr="00517AD0" w:rsidRDefault="002F41AF" w:rsidP="002F41AF"/>
        </w:tc>
        <w:tc>
          <w:tcPr>
            <w:tcW w:w="649" w:type="dxa"/>
            <w:vAlign w:val="center"/>
          </w:tcPr>
          <w:p w14:paraId="3779F70C" w14:textId="77777777" w:rsidR="002F41AF" w:rsidRPr="00517AD0" w:rsidRDefault="002F41AF" w:rsidP="002F41AF"/>
        </w:tc>
        <w:tc>
          <w:tcPr>
            <w:tcW w:w="649" w:type="dxa"/>
            <w:vAlign w:val="center"/>
          </w:tcPr>
          <w:p w14:paraId="5D0760F9" w14:textId="77777777" w:rsidR="002F41AF" w:rsidRPr="00517AD0" w:rsidRDefault="002F41AF" w:rsidP="002F41AF"/>
        </w:tc>
        <w:tc>
          <w:tcPr>
            <w:tcW w:w="649" w:type="dxa"/>
            <w:vAlign w:val="center"/>
          </w:tcPr>
          <w:p w14:paraId="7F201395" w14:textId="77777777" w:rsidR="002F41AF" w:rsidRPr="00517AD0" w:rsidRDefault="002F41AF" w:rsidP="002F41AF"/>
        </w:tc>
        <w:tc>
          <w:tcPr>
            <w:tcW w:w="649" w:type="dxa"/>
            <w:vAlign w:val="center"/>
          </w:tcPr>
          <w:p w14:paraId="0C9C4740" w14:textId="77777777" w:rsidR="002F41AF" w:rsidRPr="00517AD0" w:rsidRDefault="002F41AF" w:rsidP="002F41AF"/>
        </w:tc>
        <w:tc>
          <w:tcPr>
            <w:tcW w:w="649" w:type="dxa"/>
            <w:vAlign w:val="center"/>
          </w:tcPr>
          <w:p w14:paraId="62660923" w14:textId="77777777" w:rsidR="002F41AF" w:rsidRPr="00517AD0" w:rsidRDefault="002F41AF" w:rsidP="002F41AF"/>
        </w:tc>
        <w:tc>
          <w:tcPr>
            <w:tcW w:w="649" w:type="dxa"/>
            <w:vAlign w:val="center"/>
          </w:tcPr>
          <w:p w14:paraId="7F7967F7" w14:textId="77777777" w:rsidR="002F41AF" w:rsidRPr="00517AD0" w:rsidRDefault="002F41AF" w:rsidP="002F41AF"/>
        </w:tc>
        <w:tc>
          <w:tcPr>
            <w:tcW w:w="649" w:type="dxa"/>
            <w:vAlign w:val="center"/>
          </w:tcPr>
          <w:p w14:paraId="6F967047" w14:textId="77777777" w:rsidR="002F41AF" w:rsidRPr="00517AD0" w:rsidRDefault="002F41AF" w:rsidP="002F41AF"/>
        </w:tc>
        <w:tc>
          <w:tcPr>
            <w:tcW w:w="649" w:type="dxa"/>
            <w:vAlign w:val="center"/>
          </w:tcPr>
          <w:p w14:paraId="795E563D" w14:textId="77777777" w:rsidR="002F41AF" w:rsidRPr="00517AD0" w:rsidRDefault="002F41AF" w:rsidP="002F41AF"/>
        </w:tc>
        <w:tc>
          <w:tcPr>
            <w:tcW w:w="649" w:type="dxa"/>
            <w:vAlign w:val="center"/>
          </w:tcPr>
          <w:p w14:paraId="331F6B81" w14:textId="77777777" w:rsidR="002F41AF" w:rsidRPr="00C23B43" w:rsidRDefault="002F41AF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576C0BC1" w14:textId="77777777" w:rsidR="002F41AF" w:rsidRPr="00C23B43" w:rsidRDefault="002F41AF" w:rsidP="002F41AF">
            <w:pPr>
              <w:rPr>
                <w:sz w:val="16"/>
                <w:szCs w:val="16"/>
              </w:rPr>
            </w:pPr>
          </w:p>
        </w:tc>
        <w:tc>
          <w:tcPr>
            <w:tcW w:w="676" w:type="dxa"/>
            <w:vAlign w:val="center"/>
          </w:tcPr>
          <w:p w14:paraId="670BC76C" w14:textId="77777777" w:rsidR="002F41AF" w:rsidRPr="00C23B43" w:rsidRDefault="002F41AF" w:rsidP="002F41AF">
            <w:pPr>
              <w:rPr>
                <w:sz w:val="16"/>
                <w:szCs w:val="16"/>
              </w:rPr>
            </w:pPr>
          </w:p>
        </w:tc>
      </w:tr>
      <w:tr w:rsidR="002F41AF" w:rsidRPr="009A0445" w14:paraId="7B160599" w14:textId="77777777" w:rsidTr="00876DF4">
        <w:trPr>
          <w:trHeight w:val="20"/>
        </w:trPr>
        <w:tc>
          <w:tcPr>
            <w:tcW w:w="1440" w:type="dxa"/>
            <w:tcBorders>
              <w:right w:val="single" w:sz="4" w:space="0" w:color="000000"/>
            </w:tcBorders>
            <w:vAlign w:val="center"/>
          </w:tcPr>
          <w:p w14:paraId="5E864CF7" w14:textId="77777777" w:rsidR="002F41AF" w:rsidRPr="00A17C4B" w:rsidRDefault="002F41AF" w:rsidP="002F41AF">
            <w:pPr>
              <w:rPr>
                <w:sz w:val="14"/>
                <w:szCs w:val="14"/>
                <w:lang w:eastAsia="ja-JP" w:bidi="th-TH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61438269" w14:textId="77777777" w:rsidR="002F41AF" w:rsidRPr="00A17C4B" w:rsidRDefault="002F41AF" w:rsidP="002F41AF">
            <w:pPr>
              <w:rPr>
                <w:sz w:val="14"/>
                <w:szCs w:val="14"/>
                <w:lang w:eastAsia="ja-JP" w:bidi="th-TH"/>
              </w:rPr>
            </w:pPr>
          </w:p>
        </w:tc>
        <w:tc>
          <w:tcPr>
            <w:tcW w:w="540" w:type="dxa"/>
            <w:tcBorders>
              <w:left w:val="single" w:sz="4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75EED873" w14:textId="1F4AF6D7" w:rsidR="002F41AF" w:rsidRDefault="002F41AF" w:rsidP="00BC14DA">
            <w:pPr>
              <w:jc w:val="center"/>
              <w:rPr>
                <w:sz w:val="14"/>
                <w:szCs w:val="14"/>
                <w:lang w:eastAsia="ja-JP" w:bidi="th-TH"/>
              </w:rPr>
            </w:pPr>
          </w:p>
        </w:tc>
        <w:tc>
          <w:tcPr>
            <w:tcW w:w="4167" w:type="dxa"/>
            <w:gridSpan w:val="2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6F2999A" w14:textId="5B63D0B8" w:rsidR="002F41AF" w:rsidRPr="007B388C" w:rsidRDefault="002F41AF" w:rsidP="002F41AF">
            <w:pPr>
              <w:rPr>
                <w:sz w:val="14"/>
                <w:szCs w:val="14"/>
                <w:lang w:eastAsia="ja-JP" w:bidi="th-TH"/>
              </w:rPr>
            </w:pPr>
          </w:p>
        </w:tc>
        <w:tc>
          <w:tcPr>
            <w:tcW w:w="649" w:type="dxa"/>
            <w:vAlign w:val="center"/>
          </w:tcPr>
          <w:p w14:paraId="03FBA375" w14:textId="77777777" w:rsidR="002F41AF" w:rsidRPr="00517AD0" w:rsidRDefault="002F41AF" w:rsidP="002F41AF"/>
        </w:tc>
        <w:tc>
          <w:tcPr>
            <w:tcW w:w="649" w:type="dxa"/>
            <w:vAlign w:val="center"/>
          </w:tcPr>
          <w:p w14:paraId="67BA724E" w14:textId="77777777" w:rsidR="002F41AF" w:rsidRPr="00517AD0" w:rsidRDefault="002F41AF" w:rsidP="002F41AF"/>
        </w:tc>
        <w:tc>
          <w:tcPr>
            <w:tcW w:w="649" w:type="dxa"/>
            <w:vAlign w:val="center"/>
          </w:tcPr>
          <w:p w14:paraId="76BFFA04" w14:textId="77777777" w:rsidR="002F41AF" w:rsidRPr="00517AD0" w:rsidRDefault="002F41AF" w:rsidP="002F41AF"/>
        </w:tc>
        <w:tc>
          <w:tcPr>
            <w:tcW w:w="649" w:type="dxa"/>
            <w:vAlign w:val="center"/>
          </w:tcPr>
          <w:p w14:paraId="3DE769EF" w14:textId="77777777" w:rsidR="002F41AF" w:rsidRPr="00517AD0" w:rsidRDefault="002F41AF" w:rsidP="002F41AF"/>
        </w:tc>
        <w:tc>
          <w:tcPr>
            <w:tcW w:w="649" w:type="dxa"/>
            <w:vAlign w:val="center"/>
          </w:tcPr>
          <w:p w14:paraId="71D7C0AD" w14:textId="77777777" w:rsidR="002F41AF" w:rsidRPr="00517AD0" w:rsidRDefault="002F41AF" w:rsidP="002F41AF"/>
        </w:tc>
        <w:tc>
          <w:tcPr>
            <w:tcW w:w="649" w:type="dxa"/>
            <w:vAlign w:val="center"/>
          </w:tcPr>
          <w:p w14:paraId="7D07984B" w14:textId="77777777" w:rsidR="002F41AF" w:rsidRPr="00517AD0" w:rsidRDefault="002F41AF" w:rsidP="002F41AF"/>
        </w:tc>
        <w:tc>
          <w:tcPr>
            <w:tcW w:w="649" w:type="dxa"/>
            <w:vAlign w:val="center"/>
          </w:tcPr>
          <w:p w14:paraId="276A615F" w14:textId="77777777" w:rsidR="002F41AF" w:rsidRPr="00517AD0" w:rsidRDefault="002F41AF" w:rsidP="002F41AF"/>
        </w:tc>
        <w:tc>
          <w:tcPr>
            <w:tcW w:w="649" w:type="dxa"/>
            <w:vAlign w:val="center"/>
          </w:tcPr>
          <w:p w14:paraId="3726312F" w14:textId="77777777" w:rsidR="002F41AF" w:rsidRPr="00517AD0" w:rsidRDefault="002F41AF" w:rsidP="002F41AF"/>
        </w:tc>
        <w:tc>
          <w:tcPr>
            <w:tcW w:w="649" w:type="dxa"/>
            <w:vAlign w:val="center"/>
          </w:tcPr>
          <w:p w14:paraId="4F39B057" w14:textId="77777777" w:rsidR="002F41AF" w:rsidRPr="00517AD0" w:rsidRDefault="002F41AF" w:rsidP="002F41AF"/>
        </w:tc>
        <w:tc>
          <w:tcPr>
            <w:tcW w:w="649" w:type="dxa"/>
            <w:vAlign w:val="center"/>
          </w:tcPr>
          <w:p w14:paraId="732ED265" w14:textId="77777777" w:rsidR="002F41AF" w:rsidRPr="00517AD0" w:rsidRDefault="002F41AF" w:rsidP="002F41AF"/>
        </w:tc>
        <w:tc>
          <w:tcPr>
            <w:tcW w:w="649" w:type="dxa"/>
            <w:vAlign w:val="center"/>
          </w:tcPr>
          <w:p w14:paraId="664A4FE5" w14:textId="77777777" w:rsidR="002F41AF" w:rsidRPr="00C23B43" w:rsidRDefault="002F41AF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4BE7F0E9" w14:textId="77777777" w:rsidR="002F41AF" w:rsidRPr="00C23B43" w:rsidRDefault="002F41AF" w:rsidP="002F41AF">
            <w:pPr>
              <w:rPr>
                <w:sz w:val="16"/>
                <w:szCs w:val="16"/>
              </w:rPr>
            </w:pPr>
          </w:p>
        </w:tc>
        <w:tc>
          <w:tcPr>
            <w:tcW w:w="676" w:type="dxa"/>
            <w:vAlign w:val="center"/>
          </w:tcPr>
          <w:p w14:paraId="1C1209FE" w14:textId="77777777" w:rsidR="002F41AF" w:rsidRPr="00C23B43" w:rsidRDefault="002F41AF" w:rsidP="002F41AF">
            <w:pPr>
              <w:rPr>
                <w:sz w:val="16"/>
                <w:szCs w:val="16"/>
              </w:rPr>
            </w:pPr>
          </w:p>
        </w:tc>
      </w:tr>
      <w:tr w:rsidR="002F41AF" w:rsidRPr="009A0445" w14:paraId="6860B8CA" w14:textId="77777777" w:rsidTr="00876DF4">
        <w:trPr>
          <w:trHeight w:val="20"/>
        </w:trPr>
        <w:tc>
          <w:tcPr>
            <w:tcW w:w="7407" w:type="dxa"/>
            <w:gridSpan w:val="5"/>
            <w:shd w:val="clear" w:color="auto" w:fill="D9D9D9" w:themeFill="background1" w:themeFillShade="D9"/>
          </w:tcPr>
          <w:p w14:paraId="56B2BBBB" w14:textId="2B3178A8" w:rsidR="002F41AF" w:rsidRPr="007B388C" w:rsidRDefault="002F41AF" w:rsidP="002F41AF">
            <w:pPr>
              <w:rPr>
                <w:sz w:val="14"/>
                <w:szCs w:val="14"/>
                <w:lang w:eastAsia="ja-JP" w:bidi="th-TH"/>
              </w:rPr>
            </w:pPr>
          </w:p>
        </w:tc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21D8DBAA" w14:textId="77777777" w:rsidR="002F41AF" w:rsidRPr="00517AD0" w:rsidRDefault="002F41AF" w:rsidP="002F41AF"/>
        </w:tc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176FBD5C" w14:textId="77777777" w:rsidR="002F41AF" w:rsidRPr="00517AD0" w:rsidRDefault="002F41AF" w:rsidP="002F41AF"/>
        </w:tc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34C03988" w14:textId="77777777" w:rsidR="002F41AF" w:rsidRPr="00517AD0" w:rsidRDefault="002F41AF" w:rsidP="002F41AF"/>
        </w:tc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4D6BD858" w14:textId="77777777" w:rsidR="002F41AF" w:rsidRPr="00517AD0" w:rsidRDefault="002F41AF" w:rsidP="002F41AF"/>
        </w:tc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3D577BD0" w14:textId="77777777" w:rsidR="002F41AF" w:rsidRPr="00517AD0" w:rsidRDefault="002F41AF" w:rsidP="002F41AF"/>
        </w:tc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6035BE37" w14:textId="77777777" w:rsidR="002F41AF" w:rsidRPr="00517AD0" w:rsidRDefault="002F41AF" w:rsidP="002F41AF"/>
        </w:tc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08CF3427" w14:textId="77777777" w:rsidR="002F41AF" w:rsidRPr="00517AD0" w:rsidRDefault="002F41AF" w:rsidP="002F41AF"/>
        </w:tc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10106C6D" w14:textId="77777777" w:rsidR="002F41AF" w:rsidRPr="00517AD0" w:rsidRDefault="002F41AF" w:rsidP="002F41AF"/>
        </w:tc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611C442C" w14:textId="77777777" w:rsidR="002F41AF" w:rsidRPr="00517AD0" w:rsidRDefault="002F41AF" w:rsidP="002F41AF"/>
        </w:tc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14703D21" w14:textId="77777777" w:rsidR="002F41AF" w:rsidRPr="00517AD0" w:rsidRDefault="002F41AF" w:rsidP="002F41AF"/>
        </w:tc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30E5D91B" w14:textId="77777777" w:rsidR="002F41AF" w:rsidRPr="00C23B43" w:rsidRDefault="002F41AF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7CC6AA89" w14:textId="77777777" w:rsidR="002F41AF" w:rsidRPr="00C23B43" w:rsidRDefault="002F41AF" w:rsidP="002F41AF">
            <w:pPr>
              <w:rPr>
                <w:sz w:val="16"/>
                <w:szCs w:val="16"/>
              </w:rPr>
            </w:pPr>
          </w:p>
        </w:tc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6C893FC7" w14:textId="77777777" w:rsidR="002F41AF" w:rsidRPr="00C23B43" w:rsidRDefault="002F41AF" w:rsidP="002F41AF">
            <w:pPr>
              <w:rPr>
                <w:sz w:val="16"/>
                <w:szCs w:val="16"/>
              </w:rPr>
            </w:pPr>
          </w:p>
        </w:tc>
      </w:tr>
      <w:tr w:rsidR="002F41AF" w:rsidRPr="009A0445" w14:paraId="59A17863" w14:textId="77777777" w:rsidTr="00876DF4">
        <w:trPr>
          <w:trHeight w:val="20"/>
        </w:trPr>
        <w:tc>
          <w:tcPr>
            <w:tcW w:w="7407" w:type="dxa"/>
            <w:gridSpan w:val="5"/>
            <w:vAlign w:val="center"/>
          </w:tcPr>
          <w:p w14:paraId="5ECFCC81" w14:textId="0DF5EC1C" w:rsidR="002F41AF" w:rsidRPr="007B388C" w:rsidRDefault="002F41AF" w:rsidP="002F41AF">
            <w:pPr>
              <w:jc w:val="right"/>
              <w:rPr>
                <w:sz w:val="14"/>
                <w:szCs w:val="14"/>
                <w:lang w:eastAsia="ja-JP" w:bidi="th-TH"/>
              </w:rPr>
            </w:pPr>
            <w:r>
              <w:t>Checked By</w:t>
            </w:r>
          </w:p>
        </w:tc>
        <w:tc>
          <w:tcPr>
            <w:tcW w:w="649" w:type="dxa"/>
            <w:vAlign w:val="center"/>
          </w:tcPr>
          <w:p w14:paraId="64E56BD2" w14:textId="77777777" w:rsidR="002F41AF" w:rsidRPr="00517AD0" w:rsidRDefault="002F41AF" w:rsidP="002F41AF"/>
        </w:tc>
        <w:tc>
          <w:tcPr>
            <w:tcW w:w="649" w:type="dxa"/>
            <w:vAlign w:val="center"/>
          </w:tcPr>
          <w:p w14:paraId="506633E6" w14:textId="77777777" w:rsidR="002F41AF" w:rsidRPr="00517AD0" w:rsidRDefault="002F41AF" w:rsidP="002F41AF"/>
        </w:tc>
        <w:tc>
          <w:tcPr>
            <w:tcW w:w="649" w:type="dxa"/>
            <w:vAlign w:val="center"/>
          </w:tcPr>
          <w:p w14:paraId="7BE1EBDF" w14:textId="77777777" w:rsidR="002F41AF" w:rsidRPr="00517AD0" w:rsidRDefault="002F41AF" w:rsidP="002F41AF"/>
        </w:tc>
        <w:tc>
          <w:tcPr>
            <w:tcW w:w="649" w:type="dxa"/>
            <w:vAlign w:val="center"/>
          </w:tcPr>
          <w:p w14:paraId="2522CABE" w14:textId="77777777" w:rsidR="002F41AF" w:rsidRPr="00517AD0" w:rsidRDefault="002F41AF" w:rsidP="002F41AF"/>
        </w:tc>
        <w:tc>
          <w:tcPr>
            <w:tcW w:w="649" w:type="dxa"/>
            <w:vAlign w:val="center"/>
          </w:tcPr>
          <w:p w14:paraId="42C890E6" w14:textId="77777777" w:rsidR="002F41AF" w:rsidRPr="00517AD0" w:rsidRDefault="002F41AF" w:rsidP="002F41AF"/>
        </w:tc>
        <w:tc>
          <w:tcPr>
            <w:tcW w:w="649" w:type="dxa"/>
            <w:vAlign w:val="center"/>
          </w:tcPr>
          <w:p w14:paraId="236B9209" w14:textId="77777777" w:rsidR="002F41AF" w:rsidRPr="00517AD0" w:rsidRDefault="002F41AF" w:rsidP="002F41AF"/>
        </w:tc>
        <w:tc>
          <w:tcPr>
            <w:tcW w:w="649" w:type="dxa"/>
            <w:vAlign w:val="center"/>
          </w:tcPr>
          <w:p w14:paraId="70CE2BDF" w14:textId="77777777" w:rsidR="002F41AF" w:rsidRPr="00517AD0" w:rsidRDefault="002F41AF" w:rsidP="002F41AF"/>
        </w:tc>
        <w:tc>
          <w:tcPr>
            <w:tcW w:w="649" w:type="dxa"/>
            <w:vAlign w:val="center"/>
          </w:tcPr>
          <w:p w14:paraId="30760A97" w14:textId="77777777" w:rsidR="002F41AF" w:rsidRPr="00517AD0" w:rsidRDefault="002F41AF" w:rsidP="002F41AF"/>
        </w:tc>
        <w:tc>
          <w:tcPr>
            <w:tcW w:w="649" w:type="dxa"/>
            <w:vAlign w:val="center"/>
          </w:tcPr>
          <w:p w14:paraId="3B811102" w14:textId="77777777" w:rsidR="002F41AF" w:rsidRPr="00517AD0" w:rsidRDefault="002F41AF" w:rsidP="002F41AF"/>
        </w:tc>
        <w:tc>
          <w:tcPr>
            <w:tcW w:w="649" w:type="dxa"/>
            <w:vAlign w:val="center"/>
          </w:tcPr>
          <w:p w14:paraId="61763E82" w14:textId="77777777" w:rsidR="002F41AF" w:rsidRPr="00517AD0" w:rsidRDefault="002F41AF" w:rsidP="002F41AF"/>
        </w:tc>
        <w:tc>
          <w:tcPr>
            <w:tcW w:w="649" w:type="dxa"/>
            <w:vAlign w:val="center"/>
          </w:tcPr>
          <w:p w14:paraId="1048F7B1" w14:textId="77777777" w:rsidR="002F41AF" w:rsidRPr="00C23B43" w:rsidRDefault="002F41AF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5A52FB72" w14:textId="77777777" w:rsidR="002F41AF" w:rsidRPr="00C23B43" w:rsidRDefault="002F41AF" w:rsidP="002F41AF">
            <w:pPr>
              <w:rPr>
                <w:sz w:val="16"/>
                <w:szCs w:val="16"/>
              </w:rPr>
            </w:pPr>
          </w:p>
        </w:tc>
        <w:tc>
          <w:tcPr>
            <w:tcW w:w="676" w:type="dxa"/>
            <w:vAlign w:val="center"/>
          </w:tcPr>
          <w:p w14:paraId="3C851C75" w14:textId="77777777" w:rsidR="002F41AF" w:rsidRPr="00C23B43" w:rsidRDefault="002F41AF" w:rsidP="002F41AF">
            <w:pPr>
              <w:rPr>
                <w:sz w:val="16"/>
                <w:szCs w:val="16"/>
              </w:rPr>
            </w:pPr>
          </w:p>
        </w:tc>
      </w:tr>
      <w:tr w:rsidR="002F41AF" w:rsidRPr="009A0445" w14:paraId="5F9E1FF0" w14:textId="77777777" w:rsidTr="00876DF4">
        <w:trPr>
          <w:trHeight w:val="20"/>
        </w:trPr>
        <w:tc>
          <w:tcPr>
            <w:tcW w:w="7407" w:type="dxa"/>
            <w:gridSpan w:val="5"/>
            <w:vAlign w:val="center"/>
          </w:tcPr>
          <w:p w14:paraId="5A58E918" w14:textId="76831544" w:rsidR="002F41AF" w:rsidRPr="007B388C" w:rsidRDefault="002F41AF" w:rsidP="002F41AF">
            <w:pPr>
              <w:jc w:val="right"/>
              <w:rPr>
                <w:sz w:val="14"/>
                <w:szCs w:val="14"/>
                <w:lang w:eastAsia="ja-JP" w:bidi="th-TH"/>
              </w:rPr>
            </w:pPr>
            <w:r>
              <w:t>Date</w:t>
            </w:r>
          </w:p>
        </w:tc>
        <w:tc>
          <w:tcPr>
            <w:tcW w:w="649" w:type="dxa"/>
            <w:vAlign w:val="center"/>
          </w:tcPr>
          <w:p w14:paraId="1FF32D37" w14:textId="77777777" w:rsidR="002F41AF" w:rsidRPr="00517AD0" w:rsidRDefault="002F41AF" w:rsidP="002F41AF"/>
        </w:tc>
        <w:tc>
          <w:tcPr>
            <w:tcW w:w="649" w:type="dxa"/>
            <w:vAlign w:val="center"/>
          </w:tcPr>
          <w:p w14:paraId="4F1A553F" w14:textId="77777777" w:rsidR="002F41AF" w:rsidRPr="00517AD0" w:rsidRDefault="002F41AF" w:rsidP="002F41AF"/>
        </w:tc>
        <w:tc>
          <w:tcPr>
            <w:tcW w:w="649" w:type="dxa"/>
            <w:vAlign w:val="center"/>
          </w:tcPr>
          <w:p w14:paraId="4045298E" w14:textId="77777777" w:rsidR="002F41AF" w:rsidRPr="00517AD0" w:rsidRDefault="002F41AF" w:rsidP="002F41AF"/>
        </w:tc>
        <w:tc>
          <w:tcPr>
            <w:tcW w:w="649" w:type="dxa"/>
            <w:vAlign w:val="center"/>
          </w:tcPr>
          <w:p w14:paraId="3857F3FE" w14:textId="77777777" w:rsidR="002F41AF" w:rsidRPr="00517AD0" w:rsidRDefault="002F41AF" w:rsidP="002F41AF"/>
        </w:tc>
        <w:tc>
          <w:tcPr>
            <w:tcW w:w="649" w:type="dxa"/>
            <w:vAlign w:val="center"/>
          </w:tcPr>
          <w:p w14:paraId="21383516" w14:textId="77777777" w:rsidR="002F41AF" w:rsidRPr="00517AD0" w:rsidRDefault="002F41AF" w:rsidP="002F41AF"/>
        </w:tc>
        <w:tc>
          <w:tcPr>
            <w:tcW w:w="649" w:type="dxa"/>
            <w:vAlign w:val="center"/>
          </w:tcPr>
          <w:p w14:paraId="0459505B" w14:textId="77777777" w:rsidR="002F41AF" w:rsidRPr="00517AD0" w:rsidRDefault="002F41AF" w:rsidP="002F41AF"/>
        </w:tc>
        <w:tc>
          <w:tcPr>
            <w:tcW w:w="649" w:type="dxa"/>
            <w:vAlign w:val="center"/>
          </w:tcPr>
          <w:p w14:paraId="716C71D9" w14:textId="77777777" w:rsidR="002F41AF" w:rsidRPr="00517AD0" w:rsidRDefault="002F41AF" w:rsidP="002F41AF"/>
        </w:tc>
        <w:tc>
          <w:tcPr>
            <w:tcW w:w="649" w:type="dxa"/>
            <w:vAlign w:val="center"/>
          </w:tcPr>
          <w:p w14:paraId="685873E9" w14:textId="77777777" w:rsidR="002F41AF" w:rsidRPr="00517AD0" w:rsidRDefault="002F41AF" w:rsidP="002F41AF"/>
        </w:tc>
        <w:tc>
          <w:tcPr>
            <w:tcW w:w="649" w:type="dxa"/>
            <w:vAlign w:val="center"/>
          </w:tcPr>
          <w:p w14:paraId="2463A902" w14:textId="77777777" w:rsidR="002F41AF" w:rsidRPr="00517AD0" w:rsidRDefault="002F41AF" w:rsidP="002F41AF"/>
        </w:tc>
        <w:tc>
          <w:tcPr>
            <w:tcW w:w="649" w:type="dxa"/>
            <w:vAlign w:val="center"/>
          </w:tcPr>
          <w:p w14:paraId="1E5772C4" w14:textId="77777777" w:rsidR="002F41AF" w:rsidRPr="00517AD0" w:rsidRDefault="002F41AF" w:rsidP="002F41AF"/>
        </w:tc>
        <w:tc>
          <w:tcPr>
            <w:tcW w:w="649" w:type="dxa"/>
            <w:vAlign w:val="center"/>
          </w:tcPr>
          <w:p w14:paraId="1BDA9628" w14:textId="77777777" w:rsidR="002F41AF" w:rsidRPr="00C23B43" w:rsidRDefault="002F41AF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2BBF44EA" w14:textId="77777777" w:rsidR="002F41AF" w:rsidRPr="00C23B43" w:rsidRDefault="002F41AF" w:rsidP="002F41AF">
            <w:pPr>
              <w:rPr>
                <w:sz w:val="16"/>
                <w:szCs w:val="16"/>
              </w:rPr>
            </w:pPr>
          </w:p>
        </w:tc>
        <w:tc>
          <w:tcPr>
            <w:tcW w:w="676" w:type="dxa"/>
            <w:vAlign w:val="center"/>
          </w:tcPr>
          <w:p w14:paraId="63C38A51" w14:textId="77777777" w:rsidR="002F41AF" w:rsidRPr="00C23B43" w:rsidRDefault="002F41AF" w:rsidP="002F41AF">
            <w:pPr>
              <w:rPr>
                <w:sz w:val="16"/>
                <w:szCs w:val="16"/>
              </w:rPr>
            </w:pPr>
          </w:p>
        </w:tc>
      </w:tr>
      <w:tr w:rsidR="002F41AF" w:rsidRPr="009A0445" w14:paraId="0595E6B0" w14:textId="77777777" w:rsidTr="00876DF4">
        <w:trPr>
          <w:trHeight w:val="20"/>
        </w:trPr>
        <w:tc>
          <w:tcPr>
            <w:tcW w:w="7407" w:type="dxa"/>
            <w:gridSpan w:val="5"/>
            <w:vAlign w:val="center"/>
          </w:tcPr>
          <w:p w14:paraId="32527E71" w14:textId="634D5A13" w:rsidR="002F41AF" w:rsidRPr="007B388C" w:rsidRDefault="002F41AF" w:rsidP="002F41AF">
            <w:pPr>
              <w:jc w:val="right"/>
              <w:rPr>
                <w:sz w:val="14"/>
                <w:szCs w:val="14"/>
                <w:lang w:eastAsia="ja-JP" w:bidi="th-TH"/>
              </w:rPr>
            </w:pPr>
            <w:r>
              <w:t>Inspected by</w:t>
            </w:r>
          </w:p>
        </w:tc>
        <w:tc>
          <w:tcPr>
            <w:tcW w:w="649" w:type="dxa"/>
            <w:vAlign w:val="center"/>
          </w:tcPr>
          <w:p w14:paraId="21C99616" w14:textId="77777777" w:rsidR="002F41AF" w:rsidRPr="00517AD0" w:rsidRDefault="002F41AF" w:rsidP="002F41AF"/>
        </w:tc>
        <w:tc>
          <w:tcPr>
            <w:tcW w:w="649" w:type="dxa"/>
            <w:vAlign w:val="center"/>
          </w:tcPr>
          <w:p w14:paraId="4D8F8616" w14:textId="77777777" w:rsidR="002F41AF" w:rsidRPr="00517AD0" w:rsidRDefault="002F41AF" w:rsidP="002F41AF"/>
        </w:tc>
        <w:tc>
          <w:tcPr>
            <w:tcW w:w="649" w:type="dxa"/>
            <w:vAlign w:val="center"/>
          </w:tcPr>
          <w:p w14:paraId="1617C765" w14:textId="77777777" w:rsidR="002F41AF" w:rsidRPr="00517AD0" w:rsidRDefault="002F41AF" w:rsidP="002F41AF"/>
        </w:tc>
        <w:tc>
          <w:tcPr>
            <w:tcW w:w="649" w:type="dxa"/>
            <w:vAlign w:val="center"/>
          </w:tcPr>
          <w:p w14:paraId="29493985" w14:textId="77777777" w:rsidR="002F41AF" w:rsidRPr="00517AD0" w:rsidRDefault="002F41AF" w:rsidP="002F41AF"/>
        </w:tc>
        <w:tc>
          <w:tcPr>
            <w:tcW w:w="649" w:type="dxa"/>
            <w:vAlign w:val="center"/>
          </w:tcPr>
          <w:p w14:paraId="79307642" w14:textId="77777777" w:rsidR="002F41AF" w:rsidRPr="00517AD0" w:rsidRDefault="002F41AF" w:rsidP="002F41AF"/>
        </w:tc>
        <w:tc>
          <w:tcPr>
            <w:tcW w:w="649" w:type="dxa"/>
            <w:vAlign w:val="center"/>
          </w:tcPr>
          <w:p w14:paraId="5335C51A" w14:textId="77777777" w:rsidR="002F41AF" w:rsidRPr="00517AD0" w:rsidRDefault="002F41AF" w:rsidP="002F41AF"/>
        </w:tc>
        <w:tc>
          <w:tcPr>
            <w:tcW w:w="649" w:type="dxa"/>
            <w:vAlign w:val="center"/>
          </w:tcPr>
          <w:p w14:paraId="50D74B7D" w14:textId="77777777" w:rsidR="002F41AF" w:rsidRPr="00517AD0" w:rsidRDefault="002F41AF" w:rsidP="002F41AF"/>
        </w:tc>
        <w:tc>
          <w:tcPr>
            <w:tcW w:w="649" w:type="dxa"/>
            <w:vAlign w:val="center"/>
          </w:tcPr>
          <w:p w14:paraId="6E77DA77" w14:textId="77777777" w:rsidR="002F41AF" w:rsidRPr="00517AD0" w:rsidRDefault="002F41AF" w:rsidP="002F41AF"/>
        </w:tc>
        <w:tc>
          <w:tcPr>
            <w:tcW w:w="649" w:type="dxa"/>
            <w:vAlign w:val="center"/>
          </w:tcPr>
          <w:p w14:paraId="07050231" w14:textId="77777777" w:rsidR="002F41AF" w:rsidRPr="00517AD0" w:rsidRDefault="002F41AF" w:rsidP="002F41AF"/>
        </w:tc>
        <w:tc>
          <w:tcPr>
            <w:tcW w:w="649" w:type="dxa"/>
            <w:vAlign w:val="center"/>
          </w:tcPr>
          <w:p w14:paraId="6631C81F" w14:textId="77777777" w:rsidR="002F41AF" w:rsidRPr="00517AD0" w:rsidRDefault="002F41AF" w:rsidP="002F41AF"/>
        </w:tc>
        <w:tc>
          <w:tcPr>
            <w:tcW w:w="649" w:type="dxa"/>
            <w:vAlign w:val="center"/>
          </w:tcPr>
          <w:p w14:paraId="1ED7418E" w14:textId="77777777" w:rsidR="002F41AF" w:rsidRPr="00C23B43" w:rsidRDefault="002F41AF" w:rsidP="002F41AF">
            <w:pPr>
              <w:rPr>
                <w:sz w:val="16"/>
                <w:szCs w:val="16"/>
              </w:rPr>
            </w:pPr>
          </w:p>
        </w:tc>
        <w:tc>
          <w:tcPr>
            <w:tcW w:w="649" w:type="dxa"/>
            <w:vAlign w:val="center"/>
          </w:tcPr>
          <w:p w14:paraId="42FA9477" w14:textId="77777777" w:rsidR="002F41AF" w:rsidRPr="00C23B43" w:rsidRDefault="002F41AF" w:rsidP="002F41AF">
            <w:pPr>
              <w:rPr>
                <w:sz w:val="16"/>
                <w:szCs w:val="16"/>
              </w:rPr>
            </w:pPr>
          </w:p>
        </w:tc>
        <w:tc>
          <w:tcPr>
            <w:tcW w:w="676" w:type="dxa"/>
            <w:vAlign w:val="center"/>
          </w:tcPr>
          <w:p w14:paraId="221E75B2" w14:textId="77777777" w:rsidR="002F41AF" w:rsidRPr="00C23B43" w:rsidRDefault="002F41AF" w:rsidP="002F41AF">
            <w:pPr>
              <w:rPr>
                <w:sz w:val="16"/>
                <w:szCs w:val="16"/>
              </w:rPr>
            </w:pPr>
          </w:p>
        </w:tc>
      </w:tr>
    </w:tbl>
    <w:p w14:paraId="67081609" w14:textId="1788A955" w:rsidR="000A631F" w:rsidRPr="00225593" w:rsidRDefault="00382BC1" w:rsidP="00B24ABC">
      <w:r>
        <w:t>Tick</w:t>
      </w:r>
      <w:r w:rsidR="000A631F">
        <w:rPr>
          <w:b/>
          <w:bCs/>
          <w:sz w:val="48"/>
          <w:szCs w:val="48"/>
        </w:rPr>
        <w:t xml:space="preserve"> </w:t>
      </w:r>
      <w:r>
        <w:rPr>
          <w:b/>
          <w:bCs/>
          <w:sz w:val="48"/>
          <w:szCs w:val="48"/>
        </w:rPr>
        <w:sym w:font="Wingdings 2" w:char="F050"/>
      </w:r>
      <w:r>
        <w:rPr>
          <w:b/>
          <w:bCs/>
          <w:sz w:val="48"/>
          <w:szCs w:val="48"/>
        </w:rPr>
        <w:t xml:space="preserve"> </w:t>
      </w:r>
      <w:r>
        <w:rPr>
          <w:sz w:val="24"/>
          <w:szCs w:val="24"/>
        </w:rPr>
        <w:t xml:space="preserve">after </w:t>
      </w:r>
      <w:r w:rsidR="002F1B7A">
        <w:rPr>
          <w:sz w:val="24"/>
          <w:szCs w:val="24"/>
        </w:rPr>
        <w:t>completing</w:t>
      </w:r>
      <w:r>
        <w:rPr>
          <w:sz w:val="24"/>
          <w:szCs w:val="24"/>
        </w:rPr>
        <w:t xml:space="preserve"> the items</w:t>
      </w:r>
      <w:r w:rsidR="000132FF">
        <w:rPr>
          <w:b/>
          <w:bCs/>
          <w:sz w:val="24"/>
          <w:szCs w:val="24"/>
        </w:rPr>
        <w:br w:type="page"/>
      </w:r>
    </w:p>
    <w:p w14:paraId="0DC3B0D6" w14:textId="75B9769B" w:rsidR="00B24ABC" w:rsidRDefault="00B24ABC" w:rsidP="00B24AB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Preventive maintenance action record</w:t>
      </w:r>
    </w:p>
    <w:tbl>
      <w:tblPr>
        <w:tblW w:w="0" w:type="auto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5873"/>
        <w:gridCol w:w="6051"/>
        <w:gridCol w:w="2769"/>
      </w:tblGrid>
      <w:tr w:rsidR="00B24ABC" w14:paraId="41221B6B" w14:textId="77777777" w:rsidTr="00B24ABC">
        <w:trPr>
          <w:trHeight w:val="53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3C33B" w14:textId="77777777" w:rsidR="00B24ABC" w:rsidRDefault="00B24ABC">
            <w:pPr>
              <w:ind w:left="-7"/>
              <w:jc w:val="center"/>
              <w:rPr>
                <w:b/>
                <w:bCs/>
              </w:rPr>
            </w:pPr>
            <w:bookmarkStart w:id="0" w:name="_Hlk156401980"/>
            <w:r>
              <w:rPr>
                <w:b/>
                <w:bCs/>
              </w:rPr>
              <w:t>Date</w:t>
            </w: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57ED5" w14:textId="77777777" w:rsidR="00B24ABC" w:rsidRDefault="00B24ABC">
            <w:pPr>
              <w:ind w:left="-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 Description</w:t>
            </w:r>
          </w:p>
        </w:tc>
        <w:tc>
          <w:tcPr>
            <w:tcW w:w="6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F8766" w14:textId="77777777" w:rsidR="00B24ABC" w:rsidRDefault="00B24A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A1B9C" w14:textId="77777777" w:rsidR="00B24ABC" w:rsidRDefault="00B24ABC">
            <w:pPr>
              <w:ind w:left="-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By</w:t>
            </w:r>
          </w:p>
        </w:tc>
      </w:tr>
      <w:tr w:rsidR="00B24ABC" w14:paraId="7A5D6DEB" w14:textId="77777777" w:rsidTr="00B24ABC">
        <w:trPr>
          <w:trHeight w:val="323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2B95A" w14:textId="77777777" w:rsidR="00B24ABC" w:rsidRDefault="00B24ABC">
            <w:pPr>
              <w:ind w:left="-7"/>
            </w:pP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D9799" w14:textId="77777777" w:rsidR="00B24ABC" w:rsidRDefault="00B24ABC">
            <w:pPr>
              <w:ind w:left="2066"/>
            </w:pPr>
          </w:p>
        </w:tc>
        <w:tc>
          <w:tcPr>
            <w:tcW w:w="6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DA39F" w14:textId="77777777" w:rsidR="00B24ABC" w:rsidRDefault="00B24ABC">
            <w:pPr>
              <w:ind w:left="3901"/>
            </w:pP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AD8D6" w14:textId="77777777" w:rsidR="00B24ABC" w:rsidRDefault="00B24ABC">
            <w:pPr>
              <w:ind w:left="2615"/>
            </w:pPr>
          </w:p>
        </w:tc>
      </w:tr>
      <w:tr w:rsidR="00B24ABC" w14:paraId="349F23EC" w14:textId="77777777" w:rsidTr="00B24ABC">
        <w:trPr>
          <w:trHeight w:val="35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ECAF4" w14:textId="77777777" w:rsidR="00B24ABC" w:rsidRDefault="00B24ABC">
            <w:pPr>
              <w:ind w:left="-7"/>
            </w:pP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CD2C7" w14:textId="77777777" w:rsidR="00B24ABC" w:rsidRDefault="00B24ABC">
            <w:pPr>
              <w:ind w:left="2066"/>
            </w:pPr>
          </w:p>
        </w:tc>
        <w:tc>
          <w:tcPr>
            <w:tcW w:w="6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ED192" w14:textId="77777777" w:rsidR="00B24ABC" w:rsidRDefault="00B24ABC">
            <w:pPr>
              <w:ind w:left="3901"/>
            </w:pP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A8723" w14:textId="77777777" w:rsidR="00B24ABC" w:rsidRDefault="00B24ABC">
            <w:pPr>
              <w:ind w:left="2615"/>
            </w:pPr>
          </w:p>
        </w:tc>
      </w:tr>
      <w:tr w:rsidR="00B24ABC" w14:paraId="49C65CDF" w14:textId="77777777" w:rsidTr="00B24ABC">
        <w:trPr>
          <w:trHeight w:val="26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1D399" w14:textId="77777777" w:rsidR="00B24ABC" w:rsidRDefault="00B24ABC">
            <w:pPr>
              <w:ind w:left="-7"/>
            </w:pP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F7DA3" w14:textId="77777777" w:rsidR="00B24ABC" w:rsidRDefault="00B24ABC">
            <w:pPr>
              <w:ind w:left="2066"/>
            </w:pPr>
          </w:p>
        </w:tc>
        <w:tc>
          <w:tcPr>
            <w:tcW w:w="6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37CA7" w14:textId="77777777" w:rsidR="00B24ABC" w:rsidRDefault="00B24ABC">
            <w:pPr>
              <w:ind w:left="3901"/>
              <w:jc w:val="both"/>
            </w:pP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1F379" w14:textId="77777777" w:rsidR="00B24ABC" w:rsidRDefault="00B24ABC">
            <w:pPr>
              <w:ind w:left="2615"/>
            </w:pPr>
          </w:p>
        </w:tc>
      </w:tr>
      <w:tr w:rsidR="00B24ABC" w14:paraId="674166AC" w14:textId="77777777" w:rsidTr="00B24ABC">
        <w:trPr>
          <w:trHeight w:val="26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5B0D9" w14:textId="77777777" w:rsidR="00B24ABC" w:rsidRDefault="00B24ABC">
            <w:pPr>
              <w:ind w:left="-7"/>
            </w:pPr>
            <w:bookmarkStart w:id="1" w:name="_Hlk155096443"/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E6CDE" w14:textId="77777777" w:rsidR="00B24ABC" w:rsidRDefault="00B24ABC">
            <w:pPr>
              <w:tabs>
                <w:tab w:val="left" w:pos="4334"/>
              </w:tabs>
              <w:ind w:left="2066"/>
            </w:pPr>
            <w:r>
              <w:tab/>
            </w:r>
          </w:p>
        </w:tc>
        <w:tc>
          <w:tcPr>
            <w:tcW w:w="6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35A0A" w14:textId="77777777" w:rsidR="00B24ABC" w:rsidRDefault="00B24ABC">
            <w:pPr>
              <w:ind w:left="3901"/>
            </w:pP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1FFDD" w14:textId="77777777" w:rsidR="00B24ABC" w:rsidRDefault="00B24ABC">
            <w:pPr>
              <w:ind w:left="2615"/>
            </w:pPr>
          </w:p>
        </w:tc>
      </w:tr>
      <w:tr w:rsidR="00B24ABC" w14:paraId="3B251F32" w14:textId="77777777" w:rsidTr="00B24ABC">
        <w:trPr>
          <w:trHeight w:val="296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CC6D3" w14:textId="77777777" w:rsidR="00B24ABC" w:rsidRDefault="00B24ABC">
            <w:pPr>
              <w:ind w:left="-7"/>
            </w:pP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46D89" w14:textId="77777777" w:rsidR="00B24ABC" w:rsidRDefault="00B24ABC">
            <w:pPr>
              <w:ind w:left="2066"/>
            </w:pPr>
          </w:p>
        </w:tc>
        <w:tc>
          <w:tcPr>
            <w:tcW w:w="6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AF549" w14:textId="77777777" w:rsidR="00B24ABC" w:rsidRDefault="00B24ABC">
            <w:pPr>
              <w:ind w:left="3901"/>
            </w:pP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0ED87" w14:textId="77777777" w:rsidR="00B24ABC" w:rsidRDefault="00B24ABC">
            <w:pPr>
              <w:ind w:left="2615"/>
            </w:pPr>
          </w:p>
        </w:tc>
        <w:bookmarkEnd w:id="0"/>
        <w:bookmarkEnd w:id="1"/>
      </w:tr>
    </w:tbl>
    <w:p w14:paraId="520F43EE" w14:textId="77777777" w:rsidR="007519C9" w:rsidRDefault="007519C9" w:rsidP="007519C9"/>
    <w:p w14:paraId="2EADE1BF" w14:textId="77777777" w:rsidR="006A6018" w:rsidRDefault="007519C9" w:rsidP="007519C9">
      <w:pPr>
        <w:tabs>
          <w:tab w:val="left" w:pos="6398"/>
        </w:tabs>
      </w:pPr>
      <w:r>
        <w:tab/>
      </w:r>
    </w:p>
    <w:p w14:paraId="025827EF" w14:textId="77777777" w:rsidR="006A6018" w:rsidRPr="006A6018" w:rsidRDefault="006A6018" w:rsidP="006A6018"/>
    <w:sectPr w:rsidR="006A6018" w:rsidRPr="006A6018" w:rsidSect="00F7130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6838" w:h="11906" w:orient="landscape" w:code="9"/>
      <w:pgMar w:top="202" w:right="720" w:bottom="576" w:left="720" w:header="432" w:footer="432" w:gutter="144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13317" w14:textId="77777777" w:rsidR="00C86E43" w:rsidRDefault="00C86E43">
      <w:r>
        <w:separator/>
      </w:r>
    </w:p>
  </w:endnote>
  <w:endnote w:type="continuationSeparator" w:id="0">
    <w:p w14:paraId="32D0499B" w14:textId="77777777" w:rsidR="00C86E43" w:rsidRDefault="00C86E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39HrP72DmTt">
    <w:panose1 w:val="00000000000000000000"/>
    <w:charset w:val="00"/>
    <w:family w:val="auto"/>
    <w:pitch w:val="variable"/>
    <w:sig w:usb0="00000003" w:usb1="00000000" w:usb2="00000000" w:usb3="00000000" w:csb0="00000001" w:csb1="00000000"/>
    <w:embedRegular r:id="rId1" w:subsetted="1" w:fontKey="{1BE48FCC-DCDD-4B98-AA6D-C0BA94F1A5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B65A2" w14:textId="77777777" w:rsidR="00B76AEF" w:rsidRDefault="00B76A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B4894" w14:textId="01D48B98" w:rsidR="00F158E9" w:rsidRPr="00F865DB" w:rsidRDefault="00D7054D" w:rsidP="00F158E9">
    <w:pPr>
      <w:pStyle w:val="Footer"/>
      <w:tabs>
        <w:tab w:val="right" w:pos="9360"/>
      </w:tabs>
      <w:spacing w:after="60"/>
      <w:rPr>
        <w:sz w:val="16"/>
        <w:szCs w:val="16"/>
      </w:rPr>
    </w:pPr>
    <w:r>
      <w:rPr>
        <w:b/>
        <w:bCs/>
        <w:noProof/>
        <w:sz w:val="16"/>
        <w:szCs w:val="16"/>
        <w:lang w:bidi="th-TH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E900FBD" wp14:editId="07B8A533">
              <wp:simplePos x="0" y="0"/>
              <wp:positionH relativeFrom="column">
                <wp:posOffset>-33655</wp:posOffset>
              </wp:positionH>
              <wp:positionV relativeFrom="paragraph">
                <wp:posOffset>-47625</wp:posOffset>
              </wp:positionV>
              <wp:extent cx="9820910" cy="2540"/>
              <wp:effectExtent l="13970" t="9525" r="13970" b="6985"/>
              <wp:wrapNone/>
              <wp:docPr id="2" name="Freeform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9820910" cy="2540"/>
                      </a:xfrm>
                      <a:custGeom>
                        <a:avLst/>
                        <a:gdLst>
                          <a:gd name="T0" fmla="*/ 0 w 15466"/>
                          <a:gd name="T1" fmla="*/ 1024191500 h 4"/>
                          <a:gd name="T2" fmla="*/ 2147483647 w 15466"/>
                          <a:gd name="T3" fmla="*/ 0 h 4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5466" h="4">
                            <a:moveTo>
                              <a:pt x="0" y="4"/>
                            </a:moveTo>
                            <a:lnTo>
                              <a:pt x="15466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19519E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polyline w14:anchorId="088A380E" id="Freeform 1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-2.65pt,-3.55pt,770.65pt,-3.75pt" coordsize="15466,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" filled="f" strokecolor="#19519e" strokeweight="1pt">
              <v:path arrowok="t" o:connecttype="custom" o:connectlocs="0,2147483646;2147483646,0" o:connectangles="0,0"/>
            </v:polyline>
          </w:pict>
        </mc:Fallback>
      </mc:AlternateContent>
    </w:r>
    <w:r w:rsidR="00F158E9" w:rsidRPr="00AD7E0D">
      <w:rPr>
        <w:rFonts w:cs="Arial"/>
        <w:sz w:val="16"/>
        <w:szCs w:val="16"/>
      </w:rPr>
      <w:t xml:space="preserve">This document is the property of Benchmark Electronics – Thailand (BEI-T) and may not be reproduced or distributed without expressed authorization of BEI-T. </w:t>
    </w:r>
    <w:bookmarkStart w:id="2" w:name="_Hlk121399916"/>
    <w:r w:rsidR="00F400BE" w:rsidRPr="002662E6">
      <w:rPr>
        <w:color w:val="FF0000"/>
        <w:sz w:val="16"/>
        <w:szCs w:val="16"/>
      </w:rPr>
      <w:t>This document is the original controlled document. To be used the revision must be verified in Agile</w:t>
    </w:r>
    <w:bookmarkEnd w:id="2"/>
    <w:r w:rsidR="00F158E9" w:rsidRPr="00A902D8">
      <w:rPr>
        <w:color w:val="FF0000"/>
        <w:sz w:val="16"/>
        <w:szCs w:val="16"/>
      </w:rPr>
      <w:t>.</w:t>
    </w:r>
  </w:p>
  <w:p w14:paraId="3F3C57B1" w14:textId="392F21EF" w:rsidR="00B2763F" w:rsidRDefault="00B2763F" w:rsidP="006A7469">
    <w:pPr>
      <w:pStyle w:val="Footer"/>
      <w:tabs>
        <w:tab w:val="clear" w:pos="4153"/>
        <w:tab w:val="clear" w:pos="8306"/>
        <w:tab w:val="center" w:pos="7560"/>
        <w:tab w:val="right" w:pos="15360"/>
      </w:tabs>
      <w:rPr>
        <w:sz w:val="16"/>
        <w:szCs w:val="16"/>
      </w:rPr>
    </w:pPr>
    <w:r w:rsidRPr="00F865DB">
      <w:rPr>
        <w:sz w:val="16"/>
        <w:szCs w:val="16"/>
      </w:rPr>
      <w:t xml:space="preserve">Filename: </w:t>
    </w:r>
    <w:r w:rsidR="002961B7">
      <w:rPr>
        <w:sz w:val="16"/>
        <w:szCs w:val="16"/>
      </w:rPr>
      <w:fldChar w:fldCharType="begin"/>
    </w:r>
    <w:r w:rsidR="002961B7">
      <w:rPr>
        <w:sz w:val="16"/>
        <w:szCs w:val="16"/>
      </w:rPr>
      <w:instrText xml:space="preserve"> FILENAME  </w:instrText>
    </w:r>
    <w:r w:rsidR="002961B7">
      <w:rPr>
        <w:sz w:val="16"/>
        <w:szCs w:val="16"/>
      </w:rPr>
      <w:fldChar w:fldCharType="separate"/>
    </w:r>
    <w:r w:rsidR="00B76AEF">
      <w:rPr>
        <w:noProof/>
        <w:sz w:val="16"/>
        <w:szCs w:val="16"/>
      </w:rPr>
      <w:t>AYFEMP-0051798-RevA.docx</w:t>
    </w:r>
    <w:r w:rsidR="002961B7">
      <w:rPr>
        <w:sz w:val="16"/>
        <w:szCs w:val="16"/>
      </w:rPr>
      <w:fldChar w:fldCharType="end"/>
    </w:r>
    <w:r w:rsidRPr="00F865DB">
      <w:rPr>
        <w:sz w:val="16"/>
        <w:szCs w:val="16"/>
      </w:rPr>
      <w:tab/>
      <w:t xml:space="preserve">Page </w:t>
    </w:r>
    <w:r w:rsidR="006C6D5E" w:rsidRPr="00F865DB">
      <w:rPr>
        <w:rStyle w:val="PageNumber"/>
        <w:sz w:val="16"/>
        <w:szCs w:val="16"/>
      </w:rPr>
      <w:fldChar w:fldCharType="begin"/>
    </w:r>
    <w:r w:rsidRPr="00F865DB">
      <w:rPr>
        <w:rStyle w:val="PageNumber"/>
        <w:sz w:val="16"/>
        <w:szCs w:val="16"/>
      </w:rPr>
      <w:instrText xml:space="preserve"> PAGE </w:instrText>
    </w:r>
    <w:r w:rsidR="006C6D5E" w:rsidRPr="00F865DB">
      <w:rPr>
        <w:rStyle w:val="PageNumber"/>
        <w:sz w:val="16"/>
        <w:szCs w:val="16"/>
      </w:rPr>
      <w:fldChar w:fldCharType="separate"/>
    </w:r>
    <w:r w:rsidR="0021405B">
      <w:rPr>
        <w:rStyle w:val="PageNumber"/>
        <w:noProof/>
        <w:sz w:val="16"/>
        <w:szCs w:val="16"/>
      </w:rPr>
      <w:t>1</w:t>
    </w:r>
    <w:r w:rsidR="006C6D5E" w:rsidRPr="00F865DB">
      <w:rPr>
        <w:rStyle w:val="PageNumber"/>
        <w:sz w:val="16"/>
        <w:szCs w:val="16"/>
      </w:rPr>
      <w:fldChar w:fldCharType="end"/>
    </w:r>
    <w:r w:rsidRPr="00F865DB">
      <w:rPr>
        <w:rStyle w:val="PageNumber"/>
        <w:sz w:val="16"/>
        <w:szCs w:val="16"/>
      </w:rPr>
      <w:t xml:space="preserve"> of </w:t>
    </w:r>
    <w:r w:rsidR="006C6D5E" w:rsidRPr="00F865DB">
      <w:rPr>
        <w:rStyle w:val="PageNumber"/>
        <w:sz w:val="16"/>
        <w:szCs w:val="16"/>
      </w:rPr>
      <w:fldChar w:fldCharType="begin"/>
    </w:r>
    <w:r w:rsidRPr="00F865DB">
      <w:rPr>
        <w:rStyle w:val="PageNumber"/>
        <w:sz w:val="16"/>
        <w:szCs w:val="16"/>
      </w:rPr>
      <w:instrText xml:space="preserve"> NUMPAGES </w:instrText>
    </w:r>
    <w:r w:rsidR="006C6D5E" w:rsidRPr="00F865DB">
      <w:rPr>
        <w:rStyle w:val="PageNumber"/>
        <w:sz w:val="16"/>
        <w:szCs w:val="16"/>
      </w:rPr>
      <w:fldChar w:fldCharType="separate"/>
    </w:r>
    <w:r w:rsidR="0021405B">
      <w:rPr>
        <w:rStyle w:val="PageNumber"/>
        <w:noProof/>
        <w:sz w:val="16"/>
        <w:szCs w:val="16"/>
      </w:rPr>
      <w:t>1</w:t>
    </w:r>
    <w:r w:rsidR="006C6D5E" w:rsidRPr="00F865DB">
      <w:rPr>
        <w:rStyle w:val="PageNumber"/>
        <w:sz w:val="16"/>
        <w:szCs w:val="16"/>
      </w:rPr>
      <w:fldChar w:fldCharType="end"/>
    </w:r>
    <w:r w:rsidRPr="00F865DB">
      <w:rPr>
        <w:sz w:val="16"/>
        <w:szCs w:val="16"/>
      </w:rPr>
      <w:tab/>
    </w:r>
    <w:r>
      <w:rPr>
        <w:sz w:val="16"/>
        <w:szCs w:val="16"/>
      </w:rPr>
      <w:t>Document Form: AYF</w:t>
    </w:r>
    <w:r w:rsidRPr="00F865DB">
      <w:rPr>
        <w:sz w:val="16"/>
        <w:szCs w:val="16"/>
      </w:rPr>
      <w:t>240</w:t>
    </w:r>
    <w:r>
      <w:rPr>
        <w:sz w:val="16"/>
        <w:szCs w:val="16"/>
      </w:rPr>
      <w:t>-0</w:t>
    </w:r>
    <w:r w:rsidRPr="00F865DB">
      <w:rPr>
        <w:sz w:val="16"/>
        <w:szCs w:val="16"/>
      </w:rPr>
      <w:t>0</w:t>
    </w:r>
    <w:r>
      <w:rPr>
        <w:sz w:val="16"/>
        <w:szCs w:val="16"/>
      </w:rPr>
      <w:t>00101</w:t>
    </w:r>
    <w:r w:rsidRPr="00F865DB">
      <w:rPr>
        <w:sz w:val="16"/>
        <w:szCs w:val="16"/>
      </w:rPr>
      <w:t xml:space="preserve"> </w:t>
    </w:r>
    <w:r w:rsidR="00847407">
      <w:rPr>
        <w:sz w:val="16"/>
        <w:szCs w:val="16"/>
      </w:rPr>
      <w:t>E</w:t>
    </w:r>
    <w:r>
      <w:rPr>
        <w:sz w:val="16"/>
        <w:szCs w:val="16"/>
      </w:rPr>
      <w:t xml:space="preserve"> (Form Template)</w:t>
    </w:r>
  </w:p>
  <w:p w14:paraId="08FCF9F2" w14:textId="1217D428" w:rsidR="00B2763F" w:rsidRPr="00F865DB" w:rsidRDefault="00F055F1" w:rsidP="006A7469">
    <w:pPr>
      <w:pStyle w:val="Footer"/>
      <w:tabs>
        <w:tab w:val="clear" w:pos="4153"/>
        <w:tab w:val="clear" w:pos="8306"/>
        <w:tab w:val="center" w:pos="7560"/>
        <w:tab w:val="right" w:pos="15360"/>
      </w:tabs>
      <w:rPr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  <w:r w:rsidR="00B2763F">
      <w:rPr>
        <w:sz w:val="16"/>
        <w:szCs w:val="16"/>
      </w:rPr>
      <w:t xml:space="preserve">Reference: </w:t>
    </w:r>
    <w:r w:rsidR="00053F7A">
      <w:rPr>
        <w:sz w:val="16"/>
        <w:szCs w:val="16"/>
      </w:rPr>
      <w:t>AYS</w:t>
    </w:r>
    <w:r w:rsidR="009F3711">
      <w:rPr>
        <w:sz w:val="16"/>
        <w:szCs w:val="16"/>
        <w:lang w:bidi="th-TH"/>
      </w:rPr>
      <w:t>EMP</w:t>
    </w:r>
    <w:r w:rsidR="00053F7A">
      <w:rPr>
        <w:sz w:val="16"/>
        <w:szCs w:val="16"/>
      </w:rPr>
      <w:t>-00</w:t>
    </w:r>
    <w:r w:rsidR="009F3711">
      <w:rPr>
        <w:sz w:val="16"/>
        <w:szCs w:val="16"/>
      </w:rPr>
      <w:t>51797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319F" w14:textId="77777777" w:rsidR="00B76AEF" w:rsidRDefault="00B76A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0E87C" w14:textId="77777777" w:rsidR="00C86E43" w:rsidRDefault="00C86E43">
      <w:r>
        <w:separator/>
      </w:r>
    </w:p>
  </w:footnote>
  <w:footnote w:type="continuationSeparator" w:id="0">
    <w:p w14:paraId="3A7042FE" w14:textId="77777777" w:rsidR="00C86E43" w:rsidRDefault="00C86E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70238" w14:textId="77777777" w:rsidR="00B76AEF" w:rsidRDefault="00B76A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F6E3B" w14:textId="77777777" w:rsidR="00B2763F" w:rsidRPr="007519C9" w:rsidRDefault="00D7054D" w:rsidP="00F53923">
    <w:pPr>
      <w:pStyle w:val="Header"/>
      <w:tabs>
        <w:tab w:val="clear" w:pos="5234"/>
        <w:tab w:val="clear" w:pos="10469"/>
        <w:tab w:val="right" w:pos="13800"/>
      </w:tabs>
      <w:rPr>
        <w:color w:val="99CC00"/>
        <w:sz w:val="24"/>
        <w:szCs w:val="24"/>
      </w:rPr>
    </w:pPr>
    <w:r>
      <w:rPr>
        <w:b/>
        <w:bCs/>
        <w:noProof/>
        <w:lang w:bidi="th-TH"/>
      </w:rPr>
      <w:drawing>
        <wp:anchor distT="0" distB="0" distL="114300" distR="114300" simplePos="0" relativeHeight="251659264" behindDoc="0" locked="0" layoutInCell="1" allowOverlap="0" wp14:anchorId="53D6EBF5" wp14:editId="7726FC34">
          <wp:simplePos x="0" y="0"/>
          <wp:positionH relativeFrom="column">
            <wp:posOffset>8875644</wp:posOffset>
          </wp:positionH>
          <wp:positionV relativeFrom="paragraph">
            <wp:posOffset>10933</wp:posOffset>
          </wp:positionV>
          <wp:extent cx="822960" cy="321310"/>
          <wp:effectExtent l="0" t="0" r="0" b="2540"/>
          <wp:wrapSquare wrapText="bothSides"/>
          <wp:docPr id="17" name="Picture 17" descr="RoHS Logo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RoHS Logo8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2960" cy="32131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847407"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A64DCE" wp14:editId="6003958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085975" cy="271203"/>
          <wp:effectExtent l="0" t="0" r="0" b="0"/>
          <wp:wrapNone/>
          <wp:docPr id="4" name="Picture 4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&#10;&#10;Description automatically generated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5975" cy="2712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055F1">
      <w:rPr>
        <w:sz w:val="24"/>
        <w:szCs w:val="24"/>
      </w:rPr>
      <w:tab/>
    </w:r>
    <w:r w:rsidR="00B2763F" w:rsidRPr="007519C9">
      <w:rPr>
        <w:color w:val="99CC00"/>
        <w:sz w:val="24"/>
        <w:szCs w:val="24"/>
      </w:rPr>
      <w:t xml:space="preserve">BEI-T </w:t>
    </w:r>
    <w:r w:rsidR="00EA6F2C" w:rsidRPr="007519C9">
      <w:rPr>
        <w:color w:val="99CC00"/>
        <w:sz w:val="24"/>
        <w:szCs w:val="24"/>
      </w:rPr>
      <w:t>Form</w:t>
    </w:r>
  </w:p>
  <w:p w14:paraId="6EB4B31C" w14:textId="56F1F9F3" w:rsidR="00B2763F" w:rsidRPr="007519C9" w:rsidRDefault="00F055F1" w:rsidP="00F53923">
    <w:pPr>
      <w:pStyle w:val="Header"/>
      <w:tabs>
        <w:tab w:val="clear" w:pos="5234"/>
        <w:tab w:val="clear" w:pos="10469"/>
        <w:tab w:val="right" w:pos="13800"/>
      </w:tabs>
      <w:rPr>
        <w:b/>
        <w:bCs/>
        <w:color w:val="99CC00"/>
        <w:sz w:val="24"/>
        <w:szCs w:val="24"/>
      </w:rPr>
    </w:pPr>
    <w:r w:rsidRPr="007519C9">
      <w:rPr>
        <w:b/>
        <w:bCs/>
        <w:sz w:val="24"/>
        <w:szCs w:val="24"/>
      </w:rPr>
      <w:tab/>
    </w:r>
    <w:r w:rsidR="00B2763F" w:rsidRPr="007519C9">
      <w:rPr>
        <w:b/>
        <w:bCs/>
        <w:color w:val="99CC00"/>
        <w:sz w:val="24"/>
        <w:szCs w:val="24"/>
      </w:rPr>
      <w:t xml:space="preserve">Title: </w:t>
    </w:r>
    <w:r w:rsidR="00946402">
      <w:rPr>
        <w:b/>
        <w:bCs/>
        <w:color w:val="99CC00"/>
        <w:sz w:val="24"/>
        <w:szCs w:val="24"/>
      </w:rPr>
      <w:t>CHARM</w:t>
    </w:r>
    <w:r w:rsidR="00DF1AF2">
      <w:rPr>
        <w:b/>
        <w:bCs/>
        <w:color w:val="99CC00"/>
        <w:sz w:val="24"/>
        <w:szCs w:val="24"/>
      </w:rPr>
      <w:t xml:space="preserve"> </w:t>
    </w:r>
    <w:r w:rsidR="00DF1AF2" w:rsidRPr="00D85D83">
      <w:rPr>
        <w:b/>
        <w:bCs/>
        <w:color w:val="99CC00"/>
        <w:sz w:val="24"/>
        <w:szCs w:val="24"/>
      </w:rPr>
      <w:t>TLA auto inspection machine</w:t>
    </w:r>
    <w:r w:rsidR="0025743C">
      <w:rPr>
        <w:b/>
        <w:bCs/>
        <w:color w:val="99CC00"/>
        <w:sz w:val="24"/>
        <w:szCs w:val="24"/>
      </w:rPr>
      <w:t xml:space="preserve"> PM</w:t>
    </w:r>
  </w:p>
  <w:p w14:paraId="254825BF" w14:textId="60FA9951" w:rsidR="00B2763F" w:rsidRPr="00C35926" w:rsidRDefault="00B2763F" w:rsidP="006A7469">
    <w:pPr>
      <w:pStyle w:val="Header"/>
      <w:tabs>
        <w:tab w:val="clear" w:pos="5234"/>
        <w:tab w:val="clear" w:pos="10469"/>
        <w:tab w:val="right" w:pos="10080"/>
        <w:tab w:val="right" w:pos="15360"/>
      </w:tabs>
      <w:rPr>
        <w:rFonts w:ascii="C39HrP72DmTt" w:hAnsi="C39HrP72DmTt" w:cs="Arial"/>
        <w:w w:val="250"/>
        <w:sz w:val="56"/>
        <w:szCs w:val="56"/>
      </w:rPr>
    </w:pPr>
    <w:r w:rsidRPr="007519C9">
      <w:rPr>
        <w:sz w:val="24"/>
        <w:szCs w:val="24"/>
      </w:rPr>
      <w:tab/>
    </w:r>
    <w:r w:rsidRPr="007519C9">
      <w:rPr>
        <w:sz w:val="24"/>
        <w:szCs w:val="24"/>
      </w:rPr>
      <w:tab/>
    </w:r>
    <w:r w:rsidR="00E056C2" w:rsidRPr="00C35926">
      <w:rPr>
        <w:rFonts w:ascii="C39HrP72DmTt" w:hAnsi="C39HrP72DmTt"/>
        <w:w w:val="250"/>
        <w:sz w:val="56"/>
        <w:szCs w:val="56"/>
      </w:rPr>
      <w:t>*</w:t>
    </w:r>
    <w:r w:rsidR="00E056C2">
      <w:rPr>
        <w:rFonts w:ascii="C39HrP72DmTt" w:hAnsi="C39HrP72DmTt" w:cs="Arial"/>
        <w:w w:val="250"/>
        <w:sz w:val="56"/>
        <w:szCs w:val="56"/>
      </w:rPr>
      <w:t>AYF</w:t>
    </w:r>
    <w:r w:rsidR="009D32FE">
      <w:rPr>
        <w:rFonts w:ascii="C39HrP72DmTt" w:hAnsi="C39HrP72DmTt" w:cs="Arial"/>
        <w:w w:val="250"/>
        <w:sz w:val="56"/>
        <w:szCs w:val="56"/>
      </w:rPr>
      <w:t>EMP</w:t>
    </w:r>
    <w:r w:rsidR="00E056C2">
      <w:rPr>
        <w:rFonts w:ascii="C39HrP72DmTt" w:hAnsi="C39HrP72DmTt" w:cs="Arial"/>
        <w:w w:val="250"/>
        <w:sz w:val="56"/>
        <w:szCs w:val="56"/>
      </w:rPr>
      <w:t>-</w:t>
    </w:r>
    <w:r w:rsidR="009D32FE">
      <w:rPr>
        <w:rFonts w:ascii="C39HrP72DmTt" w:hAnsi="C39HrP72DmTt" w:cs="Arial"/>
        <w:w w:val="250"/>
        <w:sz w:val="56"/>
        <w:szCs w:val="56"/>
      </w:rPr>
      <w:t>0051798</w:t>
    </w:r>
    <w:r w:rsidR="00E056C2" w:rsidRPr="00C35926">
      <w:rPr>
        <w:rFonts w:ascii="C39HrP72DmTt" w:hAnsi="C39HrP72DmTt" w:cs="Arial"/>
        <w:w w:val="250"/>
        <w:sz w:val="56"/>
        <w:szCs w:val="56"/>
      </w:rPr>
      <w:t>*</w:t>
    </w:r>
  </w:p>
  <w:p w14:paraId="5BDCCB81" w14:textId="0F138C99" w:rsidR="00B2763F" w:rsidRPr="00F400BE" w:rsidRDefault="007519C9" w:rsidP="00F158E9">
    <w:pPr>
      <w:pStyle w:val="Header"/>
      <w:tabs>
        <w:tab w:val="clear" w:pos="5234"/>
        <w:tab w:val="clear" w:pos="10469"/>
        <w:tab w:val="right" w:pos="14400"/>
        <w:tab w:val="right" w:pos="15360"/>
      </w:tabs>
      <w:rPr>
        <w:sz w:val="24"/>
        <w:szCs w:val="24"/>
        <w:lang w:bidi="th-TH"/>
      </w:rPr>
    </w:pPr>
    <w:r w:rsidRPr="007519C9">
      <w:rPr>
        <w:b/>
        <w:bCs/>
        <w:sz w:val="24"/>
        <w:szCs w:val="24"/>
      </w:rPr>
      <w:t>Record Expiration Date:</w:t>
    </w:r>
    <w:r w:rsidRPr="006A6018">
      <w:rPr>
        <w:bCs/>
        <w:sz w:val="24"/>
        <w:szCs w:val="24"/>
      </w:rPr>
      <w:t xml:space="preserve"> </w:t>
    </w:r>
    <w:r w:rsidRPr="007519C9">
      <w:rPr>
        <w:bCs/>
        <w:sz w:val="24"/>
        <w:szCs w:val="24"/>
        <w:u w:val="single"/>
      </w:rPr>
      <w:t>_________________</w:t>
    </w:r>
    <w:r w:rsidR="00D12BA8" w:rsidRPr="007519C9">
      <w:rPr>
        <w:sz w:val="24"/>
        <w:szCs w:val="24"/>
      </w:rPr>
      <w:tab/>
      <w:t>Revision:</w:t>
    </w:r>
    <w:r w:rsidR="00C86B5E">
      <w:rPr>
        <w:sz w:val="24"/>
        <w:szCs w:val="24"/>
      </w:rPr>
      <w:tab/>
    </w:r>
    <w:r w:rsidR="00F920E4">
      <w:rPr>
        <w:sz w:val="24"/>
        <w:szCs w:val="24"/>
        <w:lang w:bidi="th-TH"/>
      </w:rPr>
      <w:t>A</w:t>
    </w:r>
  </w:p>
  <w:p w14:paraId="4077F9C4" w14:textId="38898B49" w:rsidR="00B2763F" w:rsidRDefault="00B2763F" w:rsidP="009A7EB9">
    <w:pPr>
      <w:pStyle w:val="Header"/>
      <w:tabs>
        <w:tab w:val="clear" w:pos="5234"/>
        <w:tab w:val="clear" w:pos="10469"/>
        <w:tab w:val="left" w:pos="11347"/>
        <w:tab w:val="right" w:pos="13680"/>
        <w:tab w:val="right" w:pos="15360"/>
      </w:tabs>
      <w:rPr>
        <w:sz w:val="24"/>
        <w:szCs w:val="24"/>
      </w:rPr>
    </w:pPr>
    <w:r w:rsidRPr="007519C9">
      <w:rPr>
        <w:b/>
        <w:bCs/>
        <w:sz w:val="24"/>
        <w:szCs w:val="24"/>
      </w:rPr>
      <w:t xml:space="preserve">Record </w:t>
    </w:r>
    <w:r w:rsidRPr="00F400BE">
      <w:rPr>
        <w:b/>
        <w:bCs/>
        <w:sz w:val="24"/>
        <w:szCs w:val="24"/>
      </w:rPr>
      <w:t xml:space="preserve">Owner: </w:t>
    </w:r>
    <w:r w:rsidR="00D1065C" w:rsidRPr="00F400BE">
      <w:rPr>
        <w:b/>
        <w:bCs/>
        <w:sz w:val="24"/>
        <w:szCs w:val="24"/>
      </w:rPr>
      <w:t>Equipment Engineering</w:t>
    </w:r>
    <w:r w:rsidRPr="007519C9">
      <w:rPr>
        <w:sz w:val="24"/>
        <w:szCs w:val="24"/>
      </w:rPr>
      <w:tab/>
    </w:r>
    <w:r w:rsidR="006A7469" w:rsidRPr="007519C9">
      <w:rPr>
        <w:sz w:val="24"/>
        <w:szCs w:val="24"/>
      </w:rPr>
      <w:tab/>
    </w:r>
  </w:p>
  <w:p w14:paraId="55B5AF3D" w14:textId="0FB1513B" w:rsidR="009C4C32" w:rsidRPr="009C4C32" w:rsidRDefault="008C617F" w:rsidP="009A7EB9">
    <w:pPr>
      <w:pStyle w:val="Header"/>
      <w:tabs>
        <w:tab w:val="clear" w:pos="5234"/>
        <w:tab w:val="clear" w:pos="10469"/>
        <w:tab w:val="left" w:pos="11347"/>
        <w:tab w:val="right" w:pos="13680"/>
        <w:tab w:val="right" w:pos="15360"/>
      </w:tabs>
      <w:rPr>
        <w:sz w:val="8"/>
        <w:szCs w:val="8"/>
      </w:rPr>
    </w:pPr>
    <w:r>
      <w:rPr>
        <w:noProof/>
        <w:sz w:val="24"/>
        <w:szCs w:val="24"/>
        <w:lang w:bidi="th-TH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48B3C26" wp14:editId="00D5E05B">
              <wp:simplePos x="0" y="0"/>
              <wp:positionH relativeFrom="column">
                <wp:posOffset>-25400</wp:posOffset>
              </wp:positionH>
              <wp:positionV relativeFrom="paragraph">
                <wp:posOffset>32756</wp:posOffset>
              </wp:positionV>
              <wp:extent cx="9821545" cy="0"/>
              <wp:effectExtent l="0" t="0" r="0" b="0"/>
              <wp:wrapNone/>
              <wp:docPr id="3" name="Freeform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9821545" cy="0"/>
                      </a:xfrm>
                      <a:custGeom>
                        <a:avLst/>
                        <a:gdLst>
                          <a:gd name="T0" fmla="*/ 0 w 15467"/>
                          <a:gd name="T1" fmla="*/ 0 h 1"/>
                          <a:gd name="T2" fmla="*/ 15467 w 15467"/>
                          <a:gd name="T3" fmla="*/ 0 h 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5467" h="1">
                            <a:moveTo>
                              <a:pt x="0" y="0"/>
                            </a:moveTo>
                            <a:lnTo>
                              <a:pt x="15467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19519E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D6C4A3" id="Freeform 9" o:spid="_x0000_s1026" style="position:absolute;margin-left:-2pt;margin-top:2.6pt;width:773.35pt;height:0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5467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" path="m,l15467,e" filled="f" strokecolor="#19519e" strokeweight="1pt">
              <v:path arrowok="t" o:connecttype="custom" o:connectlocs="0,0;9821545,0" o:connectangles="0,0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15FE0" w14:textId="77777777" w:rsidR="00B76AEF" w:rsidRDefault="00B76A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E2E26"/>
    <w:multiLevelType w:val="multilevel"/>
    <w:tmpl w:val="54F0D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ascii="Arial" w:hAnsi="Arial" w:hint="default"/>
        <w:b/>
        <w:bCs/>
        <w:i w:val="0"/>
        <w:iCs w:val="0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1.%3"/>
      <w:lvlJc w:val="left"/>
      <w:pPr>
        <w:tabs>
          <w:tab w:val="num" w:pos="2498"/>
        </w:tabs>
        <w:ind w:left="2498" w:hanging="108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3207"/>
        </w:tabs>
        <w:ind w:left="3207" w:hanging="108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440"/>
      </w:pPr>
      <w:rPr>
        <w:rFonts w:ascii="Arial" w:hAnsi="Arial" w:hint="default"/>
        <w:b w:val="0"/>
        <w:bCs w:val="0"/>
        <w:i w:val="0"/>
        <w:iCs w:val="0"/>
        <w:color w:val="auto"/>
        <w:sz w:val="20"/>
        <w:szCs w:val="20"/>
      </w:rPr>
    </w:lvl>
    <w:lvl w:ilvl="5">
      <w:start w:val="1"/>
      <w:numFmt w:val="decimal"/>
      <w:lvlText w:val="%1.%2.%3.%4.%5.%6."/>
      <w:lvlJc w:val="left"/>
      <w:pPr>
        <w:tabs>
          <w:tab w:val="num" w:pos="5184"/>
        </w:tabs>
        <w:ind w:left="5184" w:hanging="122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" w15:restartNumberingAfterBreak="0">
    <w:nsid w:val="11EC3BEA"/>
    <w:multiLevelType w:val="multilevel"/>
    <w:tmpl w:val="D89C5958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bCs/>
        <w:i w:val="0"/>
        <w:iCs w:val="0"/>
        <w:caps/>
        <w:strike w:val="0"/>
        <w:dstrike w:val="0"/>
        <w:vanish w:val="0"/>
        <w:color w:val="auto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ascii="Times New Roman" w:hAnsi="Times New Roman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tabs>
          <w:tab w:val="num" w:pos="2498"/>
        </w:tabs>
        <w:ind w:left="2498" w:hanging="108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tabs>
          <w:tab w:val="num" w:pos="3207"/>
        </w:tabs>
        <w:ind w:left="3207" w:hanging="108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tabs>
          <w:tab w:val="num" w:pos="4680"/>
        </w:tabs>
        <w:ind w:left="4680" w:hanging="144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isLgl/>
      <w:lvlText w:val="%1.%2.%3.%4.%5.%6."/>
      <w:lvlJc w:val="left"/>
      <w:pPr>
        <w:tabs>
          <w:tab w:val="num" w:pos="5184"/>
        </w:tabs>
        <w:ind w:left="5184" w:hanging="122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" w15:restartNumberingAfterBreak="0">
    <w:nsid w:val="1CC2040E"/>
    <w:multiLevelType w:val="multilevel"/>
    <w:tmpl w:val="BDB8D1E6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bCs/>
        <w:i w:val="0"/>
        <w:iCs w:val="0"/>
        <w:caps/>
        <w:strike w:val="0"/>
        <w:dstrike w:val="0"/>
        <w:vanish w:val="0"/>
        <w:color w:val="auto"/>
        <w:sz w:val="28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ascii="Arial" w:hAnsi="Arial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108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tabs>
          <w:tab w:val="num" w:pos="3207"/>
        </w:tabs>
        <w:ind w:left="3207" w:hanging="108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tabs>
          <w:tab w:val="num" w:pos="4680"/>
        </w:tabs>
        <w:ind w:left="4680" w:hanging="144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isLgl/>
      <w:lvlText w:val="%1.%2.%3.%4.%5.%6."/>
      <w:lvlJc w:val="left"/>
      <w:pPr>
        <w:tabs>
          <w:tab w:val="num" w:pos="5184"/>
        </w:tabs>
        <w:ind w:left="5184" w:hanging="122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3" w15:restartNumberingAfterBreak="0">
    <w:nsid w:val="207730CB"/>
    <w:multiLevelType w:val="multilevel"/>
    <w:tmpl w:val="529489B4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bCs/>
        <w:i w:val="0"/>
        <w:iCs w:val="0"/>
        <w:caps/>
        <w:strike w:val="0"/>
        <w:dstrike w:val="0"/>
        <w:vanish w:val="0"/>
        <w:color w:val="auto"/>
        <w:sz w:val="28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ascii="Times New Roman" w:hAnsi="Times New Roman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tabs>
          <w:tab w:val="num" w:pos="2498"/>
        </w:tabs>
        <w:ind w:left="2498" w:hanging="108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tabs>
          <w:tab w:val="num" w:pos="3207"/>
        </w:tabs>
        <w:ind w:left="3207" w:hanging="108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tabs>
          <w:tab w:val="num" w:pos="4680"/>
        </w:tabs>
        <w:ind w:left="4680" w:hanging="144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isLgl/>
      <w:lvlText w:val="%1.%2.%3.%4.%5.%6."/>
      <w:lvlJc w:val="left"/>
      <w:pPr>
        <w:tabs>
          <w:tab w:val="num" w:pos="5184"/>
        </w:tabs>
        <w:ind w:left="5184" w:hanging="122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4" w15:restartNumberingAfterBreak="0">
    <w:nsid w:val="24021EA5"/>
    <w:multiLevelType w:val="multilevel"/>
    <w:tmpl w:val="88F23740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bCs/>
        <w:i w:val="0"/>
        <w:iCs w:val="0"/>
        <w:caps/>
        <w:strike w:val="0"/>
        <w:dstrike w:val="0"/>
        <w:vanish w:val="0"/>
        <w:color w:val="auto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ascii="Times New Roman" w:hAnsi="Times New Roman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tabs>
          <w:tab w:val="num" w:pos="2498"/>
        </w:tabs>
        <w:ind w:left="2498" w:hanging="108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tabs>
          <w:tab w:val="num" w:pos="3207"/>
        </w:tabs>
        <w:ind w:left="3207" w:hanging="108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tabs>
          <w:tab w:val="num" w:pos="4680"/>
        </w:tabs>
        <w:ind w:left="4680" w:hanging="144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isLgl/>
      <w:lvlText w:val="%1.%2.%3.%4.%5.%6."/>
      <w:lvlJc w:val="left"/>
      <w:pPr>
        <w:tabs>
          <w:tab w:val="num" w:pos="5184"/>
        </w:tabs>
        <w:ind w:left="5184" w:hanging="122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5" w15:restartNumberingAfterBreak="0">
    <w:nsid w:val="2B895F28"/>
    <w:multiLevelType w:val="multilevel"/>
    <w:tmpl w:val="5384687A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bCs/>
        <w:i w:val="0"/>
        <w:iCs w:val="0"/>
        <w:caps/>
        <w:strike w:val="0"/>
        <w:dstrike w:val="0"/>
        <w:vanish w:val="0"/>
        <w:color w:val="auto"/>
        <w:sz w:val="28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ascii="Arial" w:hAnsi="Arial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1080"/>
      </w:pPr>
      <w:rPr>
        <w:rFonts w:ascii="Arial" w:hAnsi="Arial" w:hint="default"/>
        <w:b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tabs>
          <w:tab w:val="num" w:pos="3207"/>
        </w:tabs>
        <w:ind w:left="3207" w:hanging="108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tabs>
          <w:tab w:val="num" w:pos="4680"/>
        </w:tabs>
        <w:ind w:left="4680" w:hanging="144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isLgl/>
      <w:lvlText w:val="%1.%2.%3.%4.%5.%6."/>
      <w:lvlJc w:val="left"/>
      <w:pPr>
        <w:tabs>
          <w:tab w:val="num" w:pos="5184"/>
        </w:tabs>
        <w:ind w:left="5184" w:hanging="122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6" w15:restartNumberingAfterBreak="0">
    <w:nsid w:val="318749F1"/>
    <w:multiLevelType w:val="hybridMultilevel"/>
    <w:tmpl w:val="67BAB2FE"/>
    <w:lvl w:ilvl="0" w:tplc="C6564C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8900620"/>
    <w:multiLevelType w:val="multilevel"/>
    <w:tmpl w:val="AE84A51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456"/>
        </w:tabs>
        <w:ind w:left="3456" w:hanging="129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58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8" w15:restartNumberingAfterBreak="0">
    <w:nsid w:val="4EEE571A"/>
    <w:multiLevelType w:val="multilevel"/>
    <w:tmpl w:val="3392C5E8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bCs/>
        <w:i w:val="0"/>
        <w:iCs w:val="0"/>
        <w:caps/>
        <w:strike w:val="0"/>
        <w:dstrike w:val="0"/>
        <w:vanish w:val="0"/>
        <w:color w:val="auto"/>
        <w:sz w:val="28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ascii="Arial" w:hAnsi="Arial" w:hint="default"/>
        <w:b w:val="0"/>
        <w:bCs/>
        <w:i w:val="0"/>
        <w:iCs w:val="0"/>
        <w:caps w:val="0"/>
        <w:strike w:val="0"/>
        <w:dstrike w:val="0"/>
        <w:vanish w:val="0"/>
        <w:color w:val="000000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tabs>
          <w:tab w:val="num" w:pos="2498"/>
        </w:tabs>
        <w:ind w:left="2498" w:hanging="108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tabs>
          <w:tab w:val="num" w:pos="3207"/>
        </w:tabs>
        <w:ind w:left="3207" w:hanging="108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tabs>
          <w:tab w:val="num" w:pos="4680"/>
        </w:tabs>
        <w:ind w:left="4680" w:hanging="144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isLgl/>
      <w:lvlText w:val="%1.%2.%3.%4.%5.%6."/>
      <w:lvlJc w:val="left"/>
      <w:pPr>
        <w:tabs>
          <w:tab w:val="num" w:pos="5184"/>
        </w:tabs>
        <w:ind w:left="5184" w:hanging="122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9" w15:restartNumberingAfterBreak="0">
    <w:nsid w:val="5FDC4C88"/>
    <w:multiLevelType w:val="multilevel"/>
    <w:tmpl w:val="78700726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bCs/>
        <w:i w:val="0"/>
        <w:iCs w:val="0"/>
        <w:caps/>
        <w:strike w:val="0"/>
        <w:dstrike w:val="0"/>
        <w:vanish w:val="0"/>
        <w:color w:val="auto"/>
        <w:sz w:val="28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ascii="Arial" w:hAnsi="Arial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1080"/>
      </w:pPr>
      <w:rPr>
        <w:rFonts w:ascii="Arial" w:hAnsi="Arial" w:hint="default"/>
        <w:b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tabs>
          <w:tab w:val="num" w:pos="3207"/>
        </w:tabs>
        <w:ind w:left="3207" w:hanging="1080"/>
      </w:pPr>
      <w:rPr>
        <w:rFonts w:ascii="Arial" w:hAnsi="Arial" w:hint="default"/>
        <w:b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tabs>
          <w:tab w:val="num" w:pos="4680"/>
        </w:tabs>
        <w:ind w:left="4680" w:hanging="144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isLgl/>
      <w:lvlText w:val="%1.%2.%3.%4.%5.%6."/>
      <w:lvlJc w:val="left"/>
      <w:pPr>
        <w:tabs>
          <w:tab w:val="num" w:pos="5184"/>
        </w:tabs>
        <w:ind w:left="5184" w:hanging="122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0" w15:restartNumberingAfterBreak="0">
    <w:nsid w:val="66690625"/>
    <w:multiLevelType w:val="multilevel"/>
    <w:tmpl w:val="7818B6A8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bCs/>
        <w:i w:val="0"/>
        <w:iCs w:val="0"/>
        <w:caps/>
        <w:strike w:val="0"/>
        <w:dstrike w:val="0"/>
        <w:vanish w:val="0"/>
        <w:color w:val="auto"/>
        <w:sz w:val="28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ascii="Arial" w:hAnsi="Arial" w:hint="default"/>
        <w:b w:val="0"/>
        <w:bCs/>
        <w:i w:val="0"/>
        <w:iCs w:val="0"/>
        <w:caps w:val="0"/>
        <w:strike w:val="0"/>
        <w:dstrike w:val="0"/>
        <w:vanish w:val="0"/>
        <w:color w:val="000000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108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tabs>
          <w:tab w:val="num" w:pos="3207"/>
        </w:tabs>
        <w:ind w:left="3207" w:hanging="108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tabs>
          <w:tab w:val="num" w:pos="4680"/>
        </w:tabs>
        <w:ind w:left="4680" w:hanging="144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isLgl/>
      <w:lvlText w:val="%1.%2.%3.%4.%5.%6."/>
      <w:lvlJc w:val="left"/>
      <w:pPr>
        <w:tabs>
          <w:tab w:val="num" w:pos="5184"/>
        </w:tabs>
        <w:ind w:left="5184" w:hanging="122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1" w15:restartNumberingAfterBreak="0">
    <w:nsid w:val="67A73014"/>
    <w:multiLevelType w:val="multilevel"/>
    <w:tmpl w:val="2F0E9FFC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bCs/>
        <w:i w:val="0"/>
        <w:iCs w:val="0"/>
        <w:caps/>
        <w:strike w:val="0"/>
        <w:dstrike w:val="0"/>
        <w:vanish w:val="0"/>
        <w:color w:val="auto"/>
        <w:sz w:val="28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ascii="Arial" w:hAnsi="Arial" w:hint="default"/>
        <w:b w:val="0"/>
        <w:bCs/>
        <w:i w:val="0"/>
        <w:iCs w:val="0"/>
        <w:caps w:val="0"/>
        <w:strike w:val="0"/>
        <w:dstrike w:val="0"/>
        <w:vanish w:val="0"/>
        <w:color w:val="000000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tabs>
          <w:tab w:val="num" w:pos="2498"/>
        </w:tabs>
        <w:ind w:left="2498" w:hanging="108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tabs>
          <w:tab w:val="num" w:pos="3207"/>
        </w:tabs>
        <w:ind w:left="3207" w:hanging="108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tabs>
          <w:tab w:val="num" w:pos="4680"/>
        </w:tabs>
        <w:ind w:left="4680" w:hanging="144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isLgl/>
      <w:lvlText w:val="%1.%2.%3.%4.%5.%6."/>
      <w:lvlJc w:val="left"/>
      <w:pPr>
        <w:tabs>
          <w:tab w:val="num" w:pos="5184"/>
        </w:tabs>
        <w:ind w:left="5184" w:hanging="122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2" w15:restartNumberingAfterBreak="0">
    <w:nsid w:val="6DDF53EC"/>
    <w:multiLevelType w:val="multilevel"/>
    <w:tmpl w:val="001A6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21A0DF4"/>
    <w:multiLevelType w:val="multilevel"/>
    <w:tmpl w:val="C108C282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bCs/>
        <w:i w:val="0"/>
        <w:iCs w:val="0"/>
        <w:caps/>
        <w:strike w:val="0"/>
        <w:dstrike w:val="0"/>
        <w:vanish w:val="0"/>
        <w:color w:val="auto"/>
        <w:sz w:val="28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ascii="Arial" w:hAnsi="Arial" w:hint="default"/>
        <w:b w:val="0"/>
        <w:bCs/>
        <w:i w:val="0"/>
        <w:iCs w:val="0"/>
        <w:caps w:val="0"/>
        <w:strike w:val="0"/>
        <w:dstrike w:val="0"/>
        <w:vanish w:val="0"/>
        <w:color w:val="000000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tabs>
          <w:tab w:val="num" w:pos="2498"/>
        </w:tabs>
        <w:ind w:left="2498" w:hanging="108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tabs>
          <w:tab w:val="num" w:pos="3207"/>
        </w:tabs>
        <w:ind w:left="3207" w:hanging="108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tabs>
          <w:tab w:val="num" w:pos="4680"/>
        </w:tabs>
        <w:ind w:left="4680" w:hanging="144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isLgl/>
      <w:lvlText w:val="%1.%2.%3.%4.%5.%6."/>
      <w:lvlJc w:val="left"/>
      <w:pPr>
        <w:tabs>
          <w:tab w:val="num" w:pos="5184"/>
        </w:tabs>
        <w:ind w:left="5184" w:hanging="122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4" w15:restartNumberingAfterBreak="0">
    <w:nsid w:val="73E55DC1"/>
    <w:multiLevelType w:val="multilevel"/>
    <w:tmpl w:val="8D4AB0CE"/>
    <w:lvl w:ilvl="0">
      <w:start w:val="1"/>
      <w:numFmt w:val="decimal"/>
      <w:pStyle w:val="Heading1"/>
      <w:isLgl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bCs/>
        <w:i w:val="0"/>
        <w:iCs w:val="0"/>
        <w:caps/>
        <w:strike w:val="0"/>
        <w:dstrike w:val="0"/>
        <w:vanish w:val="0"/>
        <w:color w:val="auto"/>
        <w:sz w:val="28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isLgl/>
      <w:lvlText w:val="%1.%2"/>
      <w:lvlJc w:val="left"/>
      <w:pPr>
        <w:tabs>
          <w:tab w:val="num" w:pos="1080"/>
        </w:tabs>
        <w:ind w:left="1080" w:hanging="720"/>
      </w:pPr>
      <w:rPr>
        <w:rFonts w:ascii="Arial" w:hAnsi="Arial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isLgl/>
      <w:lvlText w:val="%1.%2.%3"/>
      <w:lvlJc w:val="left"/>
      <w:pPr>
        <w:tabs>
          <w:tab w:val="num" w:pos="2160"/>
        </w:tabs>
        <w:ind w:left="2160" w:hanging="1080"/>
      </w:pPr>
      <w:rPr>
        <w:rFonts w:ascii="Arial" w:hAnsi="Arial" w:hint="default"/>
        <w:b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isLgl/>
      <w:lvlText w:val="%1.%2.%3.%4"/>
      <w:lvlJc w:val="left"/>
      <w:pPr>
        <w:tabs>
          <w:tab w:val="num" w:pos="3207"/>
        </w:tabs>
        <w:ind w:left="3207" w:hanging="1080"/>
      </w:pPr>
      <w:rPr>
        <w:rFonts w:ascii="Arial" w:hAnsi="Arial" w:hint="default"/>
        <w:b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Heading5"/>
      <w:isLgl/>
      <w:lvlText w:val="%1.%2.%3.%4.%5"/>
      <w:lvlJc w:val="left"/>
      <w:pPr>
        <w:tabs>
          <w:tab w:val="num" w:pos="4680"/>
        </w:tabs>
        <w:ind w:left="4680" w:hanging="1440"/>
      </w:pPr>
      <w:rPr>
        <w:rFonts w:ascii="Arial" w:hAnsi="Arial" w:hint="default"/>
        <w:b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Heading6"/>
      <w:isLgl/>
      <w:lvlText w:val="%1.%2.%3.%4.%5.%6."/>
      <w:lvlJc w:val="left"/>
      <w:pPr>
        <w:tabs>
          <w:tab w:val="num" w:pos="5184"/>
        </w:tabs>
        <w:ind w:left="5184" w:hanging="122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5" w15:restartNumberingAfterBreak="0">
    <w:nsid w:val="7EFF41A1"/>
    <w:multiLevelType w:val="multilevel"/>
    <w:tmpl w:val="5C3C06CC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bCs/>
        <w:i w:val="0"/>
        <w:iCs w:val="0"/>
        <w:caps/>
        <w:strike w:val="0"/>
        <w:dstrike w:val="0"/>
        <w:vanish w:val="0"/>
        <w:color w:val="auto"/>
        <w:sz w:val="28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ascii="Arial" w:hAnsi="Arial" w:hint="default"/>
        <w:b w:val="0"/>
        <w:bCs/>
        <w:i w:val="0"/>
        <w:iCs w:val="0"/>
        <w:caps w:val="0"/>
        <w:strike w:val="0"/>
        <w:dstrike w:val="0"/>
        <w:vanish w:val="0"/>
        <w:color w:val="000000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tabs>
          <w:tab w:val="num" w:pos="2498"/>
        </w:tabs>
        <w:ind w:left="2498" w:hanging="108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tabs>
          <w:tab w:val="num" w:pos="3207"/>
        </w:tabs>
        <w:ind w:left="3207" w:hanging="108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tabs>
          <w:tab w:val="num" w:pos="4680"/>
        </w:tabs>
        <w:ind w:left="4680" w:hanging="144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isLgl/>
      <w:lvlText w:val="%1.%2.%3.%4.%5.%6."/>
      <w:lvlJc w:val="left"/>
      <w:pPr>
        <w:tabs>
          <w:tab w:val="num" w:pos="5184"/>
        </w:tabs>
        <w:ind w:left="5184" w:hanging="122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num w:numId="1" w16cid:durableId="62411437">
    <w:abstractNumId w:val="7"/>
  </w:num>
  <w:num w:numId="2" w16cid:durableId="1821462482">
    <w:abstractNumId w:val="7"/>
  </w:num>
  <w:num w:numId="3" w16cid:durableId="1154028868">
    <w:abstractNumId w:val="7"/>
  </w:num>
  <w:num w:numId="4" w16cid:durableId="690034189">
    <w:abstractNumId w:val="7"/>
  </w:num>
  <w:num w:numId="5" w16cid:durableId="525212739">
    <w:abstractNumId w:val="7"/>
  </w:num>
  <w:num w:numId="6" w16cid:durableId="822551953">
    <w:abstractNumId w:val="7"/>
  </w:num>
  <w:num w:numId="7" w16cid:durableId="1847788963">
    <w:abstractNumId w:val="7"/>
  </w:num>
  <w:num w:numId="8" w16cid:durableId="2086148695">
    <w:abstractNumId w:val="7"/>
  </w:num>
  <w:num w:numId="9" w16cid:durableId="1953436980">
    <w:abstractNumId w:val="7"/>
  </w:num>
  <w:num w:numId="10" w16cid:durableId="728840501">
    <w:abstractNumId w:val="7"/>
  </w:num>
  <w:num w:numId="11" w16cid:durableId="1115641316">
    <w:abstractNumId w:val="14"/>
  </w:num>
  <w:num w:numId="12" w16cid:durableId="1223100100">
    <w:abstractNumId w:val="12"/>
  </w:num>
  <w:num w:numId="13" w16cid:durableId="20713194">
    <w:abstractNumId w:val="0"/>
  </w:num>
  <w:num w:numId="14" w16cid:durableId="653409201">
    <w:abstractNumId w:val="1"/>
  </w:num>
  <w:num w:numId="15" w16cid:durableId="1898776806">
    <w:abstractNumId w:val="4"/>
  </w:num>
  <w:num w:numId="16" w16cid:durableId="251281633">
    <w:abstractNumId w:val="3"/>
  </w:num>
  <w:num w:numId="17" w16cid:durableId="555707655">
    <w:abstractNumId w:val="15"/>
  </w:num>
  <w:num w:numId="18" w16cid:durableId="1856264398">
    <w:abstractNumId w:val="8"/>
  </w:num>
  <w:num w:numId="19" w16cid:durableId="567620527">
    <w:abstractNumId w:val="13"/>
  </w:num>
  <w:num w:numId="20" w16cid:durableId="694767246">
    <w:abstractNumId w:val="11"/>
  </w:num>
  <w:num w:numId="21" w16cid:durableId="2057654373">
    <w:abstractNumId w:val="10"/>
  </w:num>
  <w:num w:numId="22" w16cid:durableId="315845409">
    <w:abstractNumId w:val="2"/>
  </w:num>
  <w:num w:numId="23" w16cid:durableId="499467843">
    <w:abstractNumId w:val="5"/>
  </w:num>
  <w:num w:numId="24" w16cid:durableId="743836241">
    <w:abstractNumId w:val="9"/>
  </w:num>
  <w:num w:numId="25" w16cid:durableId="1504902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 w:cryptProviderType="rsaAES" w:cryptAlgorithmClass="hash" w:cryptAlgorithmType="typeAny" w:cryptAlgorithmSid="14" w:cryptSpinCount="100000" w:hash="jw0+/bbltjmu+qaeOJf1wddVeJL1XpiufPX7M4QLmU4MWGIU7PRGH1bdmQ1pWieDqTLGIDrYzM54mYuIznA/7A==" w:salt="EQDjlcOlEC1vaFmp9R1u6A=="/>
  <w:zoom w:percent="100"/>
  <w:embedTrueTypeFonts/>
  <w:saveSubsetFonts/>
  <w:gutterAtTop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2E7"/>
    <w:rsid w:val="0000178D"/>
    <w:rsid w:val="000132FF"/>
    <w:rsid w:val="000360B7"/>
    <w:rsid w:val="0004045C"/>
    <w:rsid w:val="00044438"/>
    <w:rsid w:val="000460DE"/>
    <w:rsid w:val="000537D0"/>
    <w:rsid w:val="00053F7A"/>
    <w:rsid w:val="00066541"/>
    <w:rsid w:val="000A0391"/>
    <w:rsid w:val="000A631F"/>
    <w:rsid w:val="000B09D6"/>
    <w:rsid w:val="000B4C1C"/>
    <w:rsid w:val="000B4F87"/>
    <w:rsid w:val="000C3348"/>
    <w:rsid w:val="000C5B69"/>
    <w:rsid w:val="000D5EA1"/>
    <w:rsid w:val="000E7E53"/>
    <w:rsid w:val="001010CB"/>
    <w:rsid w:val="0010564B"/>
    <w:rsid w:val="001071CD"/>
    <w:rsid w:val="00107806"/>
    <w:rsid w:val="00116734"/>
    <w:rsid w:val="00116A9B"/>
    <w:rsid w:val="001576D5"/>
    <w:rsid w:val="00161932"/>
    <w:rsid w:val="00163ADE"/>
    <w:rsid w:val="00167792"/>
    <w:rsid w:val="00170958"/>
    <w:rsid w:val="00180366"/>
    <w:rsid w:val="00185A25"/>
    <w:rsid w:val="00190C04"/>
    <w:rsid w:val="001A337B"/>
    <w:rsid w:val="001B03B4"/>
    <w:rsid w:val="001B7458"/>
    <w:rsid w:val="001D1710"/>
    <w:rsid w:val="001D50EC"/>
    <w:rsid w:val="00203681"/>
    <w:rsid w:val="002054AA"/>
    <w:rsid w:val="0021405B"/>
    <w:rsid w:val="00217113"/>
    <w:rsid w:val="00225593"/>
    <w:rsid w:val="00241C69"/>
    <w:rsid w:val="002426C2"/>
    <w:rsid w:val="00245857"/>
    <w:rsid w:val="00250D10"/>
    <w:rsid w:val="0025425B"/>
    <w:rsid w:val="0025743C"/>
    <w:rsid w:val="00260219"/>
    <w:rsid w:val="00271960"/>
    <w:rsid w:val="00294A18"/>
    <w:rsid w:val="002961B7"/>
    <w:rsid w:val="002962E7"/>
    <w:rsid w:val="002A35DA"/>
    <w:rsid w:val="002A5BC0"/>
    <w:rsid w:val="002B4EF7"/>
    <w:rsid w:val="002C1331"/>
    <w:rsid w:val="002C49FF"/>
    <w:rsid w:val="002D33BE"/>
    <w:rsid w:val="002D4884"/>
    <w:rsid w:val="002F1B7A"/>
    <w:rsid w:val="002F25DD"/>
    <w:rsid w:val="002F3AEC"/>
    <w:rsid w:val="002F41AF"/>
    <w:rsid w:val="0030000A"/>
    <w:rsid w:val="003156E8"/>
    <w:rsid w:val="0032042D"/>
    <w:rsid w:val="00320567"/>
    <w:rsid w:val="00322C08"/>
    <w:rsid w:val="00331850"/>
    <w:rsid w:val="003373A0"/>
    <w:rsid w:val="00341C19"/>
    <w:rsid w:val="00342A52"/>
    <w:rsid w:val="00343806"/>
    <w:rsid w:val="00344515"/>
    <w:rsid w:val="0034628D"/>
    <w:rsid w:val="0034662E"/>
    <w:rsid w:val="00354612"/>
    <w:rsid w:val="00356334"/>
    <w:rsid w:val="003619B9"/>
    <w:rsid w:val="00382089"/>
    <w:rsid w:val="00382BC1"/>
    <w:rsid w:val="00383710"/>
    <w:rsid w:val="003853E5"/>
    <w:rsid w:val="003A469E"/>
    <w:rsid w:val="003B1D4D"/>
    <w:rsid w:val="003B5E25"/>
    <w:rsid w:val="003B7A1C"/>
    <w:rsid w:val="003C347C"/>
    <w:rsid w:val="003C6842"/>
    <w:rsid w:val="003E16E7"/>
    <w:rsid w:val="003E4F2B"/>
    <w:rsid w:val="003F1494"/>
    <w:rsid w:val="003F15EB"/>
    <w:rsid w:val="003F6878"/>
    <w:rsid w:val="00410CA1"/>
    <w:rsid w:val="00414958"/>
    <w:rsid w:val="00417678"/>
    <w:rsid w:val="00426CE6"/>
    <w:rsid w:val="004313AD"/>
    <w:rsid w:val="0043467D"/>
    <w:rsid w:val="004372B5"/>
    <w:rsid w:val="00437598"/>
    <w:rsid w:val="00455E0A"/>
    <w:rsid w:val="0047136E"/>
    <w:rsid w:val="00494B5E"/>
    <w:rsid w:val="004A0E8C"/>
    <w:rsid w:val="004B4566"/>
    <w:rsid w:val="004B700B"/>
    <w:rsid w:val="004C0B86"/>
    <w:rsid w:val="004C1568"/>
    <w:rsid w:val="004C79E8"/>
    <w:rsid w:val="004C7B8A"/>
    <w:rsid w:val="004D170B"/>
    <w:rsid w:val="004D7789"/>
    <w:rsid w:val="004E5692"/>
    <w:rsid w:val="004E6EED"/>
    <w:rsid w:val="004F3D38"/>
    <w:rsid w:val="004F74DC"/>
    <w:rsid w:val="0050280D"/>
    <w:rsid w:val="00511146"/>
    <w:rsid w:val="00527397"/>
    <w:rsid w:val="00536E12"/>
    <w:rsid w:val="005473F4"/>
    <w:rsid w:val="00552952"/>
    <w:rsid w:val="0055661B"/>
    <w:rsid w:val="00557495"/>
    <w:rsid w:val="0059197D"/>
    <w:rsid w:val="005931D0"/>
    <w:rsid w:val="00594C2E"/>
    <w:rsid w:val="005A50D0"/>
    <w:rsid w:val="005B05CC"/>
    <w:rsid w:val="005D4B54"/>
    <w:rsid w:val="005E1E40"/>
    <w:rsid w:val="00610D7E"/>
    <w:rsid w:val="006147CF"/>
    <w:rsid w:val="006354C2"/>
    <w:rsid w:val="0064285A"/>
    <w:rsid w:val="00655577"/>
    <w:rsid w:val="006602A6"/>
    <w:rsid w:val="00667DEB"/>
    <w:rsid w:val="006756DD"/>
    <w:rsid w:val="00675E9A"/>
    <w:rsid w:val="00685157"/>
    <w:rsid w:val="006A6018"/>
    <w:rsid w:val="006A6D55"/>
    <w:rsid w:val="006A7469"/>
    <w:rsid w:val="006B0392"/>
    <w:rsid w:val="006B13BF"/>
    <w:rsid w:val="006C6D5E"/>
    <w:rsid w:val="006F5099"/>
    <w:rsid w:val="006F610A"/>
    <w:rsid w:val="006F7454"/>
    <w:rsid w:val="00704098"/>
    <w:rsid w:val="007047A7"/>
    <w:rsid w:val="0070490C"/>
    <w:rsid w:val="00721FBE"/>
    <w:rsid w:val="00735082"/>
    <w:rsid w:val="007519C9"/>
    <w:rsid w:val="00753D91"/>
    <w:rsid w:val="007569C0"/>
    <w:rsid w:val="00757247"/>
    <w:rsid w:val="00757631"/>
    <w:rsid w:val="00760974"/>
    <w:rsid w:val="00762E21"/>
    <w:rsid w:val="0077317A"/>
    <w:rsid w:val="007834F2"/>
    <w:rsid w:val="007836D8"/>
    <w:rsid w:val="00786019"/>
    <w:rsid w:val="00793CBE"/>
    <w:rsid w:val="007C4399"/>
    <w:rsid w:val="007D48BE"/>
    <w:rsid w:val="007E0EAB"/>
    <w:rsid w:val="007F2030"/>
    <w:rsid w:val="007F4C7A"/>
    <w:rsid w:val="0083296C"/>
    <w:rsid w:val="0083336D"/>
    <w:rsid w:val="00847407"/>
    <w:rsid w:val="00873669"/>
    <w:rsid w:val="00876DF4"/>
    <w:rsid w:val="00883BCC"/>
    <w:rsid w:val="00885FA2"/>
    <w:rsid w:val="00886C01"/>
    <w:rsid w:val="0089784E"/>
    <w:rsid w:val="008A34E2"/>
    <w:rsid w:val="008A7E6C"/>
    <w:rsid w:val="008C617F"/>
    <w:rsid w:val="008E32F9"/>
    <w:rsid w:val="008E41A5"/>
    <w:rsid w:val="008F77DD"/>
    <w:rsid w:val="0091386D"/>
    <w:rsid w:val="00946402"/>
    <w:rsid w:val="00957C12"/>
    <w:rsid w:val="00960FB4"/>
    <w:rsid w:val="009646A6"/>
    <w:rsid w:val="00976886"/>
    <w:rsid w:val="009865B0"/>
    <w:rsid w:val="0099133A"/>
    <w:rsid w:val="00994BB0"/>
    <w:rsid w:val="009A7EB9"/>
    <w:rsid w:val="009B39C1"/>
    <w:rsid w:val="009B43BD"/>
    <w:rsid w:val="009C4C32"/>
    <w:rsid w:val="009C7F47"/>
    <w:rsid w:val="009D0314"/>
    <w:rsid w:val="009D32FE"/>
    <w:rsid w:val="009F3711"/>
    <w:rsid w:val="00A357EB"/>
    <w:rsid w:val="00A373E6"/>
    <w:rsid w:val="00A41F93"/>
    <w:rsid w:val="00A4214E"/>
    <w:rsid w:val="00A4517E"/>
    <w:rsid w:val="00A53E5E"/>
    <w:rsid w:val="00A66457"/>
    <w:rsid w:val="00AA1057"/>
    <w:rsid w:val="00AA1DD8"/>
    <w:rsid w:val="00AA676A"/>
    <w:rsid w:val="00AB31F1"/>
    <w:rsid w:val="00AC16EC"/>
    <w:rsid w:val="00AC6546"/>
    <w:rsid w:val="00AD0654"/>
    <w:rsid w:val="00AD246C"/>
    <w:rsid w:val="00AE15F6"/>
    <w:rsid w:val="00AF2BA9"/>
    <w:rsid w:val="00B125FF"/>
    <w:rsid w:val="00B24ABC"/>
    <w:rsid w:val="00B25BC2"/>
    <w:rsid w:val="00B2763F"/>
    <w:rsid w:val="00B342BA"/>
    <w:rsid w:val="00B46432"/>
    <w:rsid w:val="00B636DB"/>
    <w:rsid w:val="00B76AEF"/>
    <w:rsid w:val="00B8073D"/>
    <w:rsid w:val="00B91F39"/>
    <w:rsid w:val="00B94460"/>
    <w:rsid w:val="00BA55D2"/>
    <w:rsid w:val="00BA59FF"/>
    <w:rsid w:val="00BA7CB4"/>
    <w:rsid w:val="00BB3E2A"/>
    <w:rsid w:val="00BC05AC"/>
    <w:rsid w:val="00BC14DA"/>
    <w:rsid w:val="00BD5ADB"/>
    <w:rsid w:val="00BD6FDA"/>
    <w:rsid w:val="00BF2DCD"/>
    <w:rsid w:val="00BF5274"/>
    <w:rsid w:val="00C00660"/>
    <w:rsid w:val="00C011ED"/>
    <w:rsid w:val="00C02B61"/>
    <w:rsid w:val="00C05077"/>
    <w:rsid w:val="00C07C33"/>
    <w:rsid w:val="00C1286A"/>
    <w:rsid w:val="00C35926"/>
    <w:rsid w:val="00C369F1"/>
    <w:rsid w:val="00C452BA"/>
    <w:rsid w:val="00C56F5B"/>
    <w:rsid w:val="00C62D5F"/>
    <w:rsid w:val="00C65530"/>
    <w:rsid w:val="00C7460E"/>
    <w:rsid w:val="00C82673"/>
    <w:rsid w:val="00C86B5E"/>
    <w:rsid w:val="00C86E43"/>
    <w:rsid w:val="00C92D0F"/>
    <w:rsid w:val="00CE1C8C"/>
    <w:rsid w:val="00CF15A4"/>
    <w:rsid w:val="00CF6D35"/>
    <w:rsid w:val="00D1065C"/>
    <w:rsid w:val="00D1184A"/>
    <w:rsid w:val="00D11F99"/>
    <w:rsid w:val="00D12BA8"/>
    <w:rsid w:val="00D3757E"/>
    <w:rsid w:val="00D409A4"/>
    <w:rsid w:val="00D579AF"/>
    <w:rsid w:val="00D7054D"/>
    <w:rsid w:val="00D76D23"/>
    <w:rsid w:val="00D81357"/>
    <w:rsid w:val="00D912EA"/>
    <w:rsid w:val="00D935C2"/>
    <w:rsid w:val="00D96AE5"/>
    <w:rsid w:val="00DB07E4"/>
    <w:rsid w:val="00DB3D1D"/>
    <w:rsid w:val="00DD145A"/>
    <w:rsid w:val="00DD5209"/>
    <w:rsid w:val="00DF1AF2"/>
    <w:rsid w:val="00DF1E8E"/>
    <w:rsid w:val="00DF3682"/>
    <w:rsid w:val="00DF5A56"/>
    <w:rsid w:val="00DF76AF"/>
    <w:rsid w:val="00DF7835"/>
    <w:rsid w:val="00E01B14"/>
    <w:rsid w:val="00E02081"/>
    <w:rsid w:val="00E0252C"/>
    <w:rsid w:val="00E03235"/>
    <w:rsid w:val="00E056C2"/>
    <w:rsid w:val="00E26270"/>
    <w:rsid w:val="00E31F42"/>
    <w:rsid w:val="00E357CA"/>
    <w:rsid w:val="00E37DE3"/>
    <w:rsid w:val="00E422DD"/>
    <w:rsid w:val="00E52D55"/>
    <w:rsid w:val="00E65299"/>
    <w:rsid w:val="00E661E0"/>
    <w:rsid w:val="00E670AD"/>
    <w:rsid w:val="00E823F6"/>
    <w:rsid w:val="00E927E6"/>
    <w:rsid w:val="00EA180D"/>
    <w:rsid w:val="00EA1BFC"/>
    <w:rsid w:val="00EA1E35"/>
    <w:rsid w:val="00EA6F2C"/>
    <w:rsid w:val="00EC0D16"/>
    <w:rsid w:val="00ED7CB8"/>
    <w:rsid w:val="00EE01F5"/>
    <w:rsid w:val="00EE3303"/>
    <w:rsid w:val="00F00ACC"/>
    <w:rsid w:val="00F02D83"/>
    <w:rsid w:val="00F055F1"/>
    <w:rsid w:val="00F12339"/>
    <w:rsid w:val="00F1556A"/>
    <w:rsid w:val="00F158E9"/>
    <w:rsid w:val="00F32BED"/>
    <w:rsid w:val="00F340B4"/>
    <w:rsid w:val="00F400BE"/>
    <w:rsid w:val="00F41497"/>
    <w:rsid w:val="00F434EA"/>
    <w:rsid w:val="00F51598"/>
    <w:rsid w:val="00F53923"/>
    <w:rsid w:val="00F57921"/>
    <w:rsid w:val="00F63326"/>
    <w:rsid w:val="00F647CA"/>
    <w:rsid w:val="00F66760"/>
    <w:rsid w:val="00F71305"/>
    <w:rsid w:val="00F733A1"/>
    <w:rsid w:val="00F75B4E"/>
    <w:rsid w:val="00F7798A"/>
    <w:rsid w:val="00F85CF2"/>
    <w:rsid w:val="00F864BB"/>
    <w:rsid w:val="00F865DB"/>
    <w:rsid w:val="00F920E4"/>
    <w:rsid w:val="00FA18AF"/>
    <w:rsid w:val="00FA1B83"/>
    <w:rsid w:val="00FA4854"/>
    <w:rsid w:val="00FA5552"/>
    <w:rsid w:val="00FB71CD"/>
    <w:rsid w:val="00FC00F3"/>
    <w:rsid w:val="00FE2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70F2B810"/>
  <w15:docId w15:val="{B45E05A6-88B4-408B-82E0-0552D6DFB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348"/>
    <w:rPr>
      <w:rFonts w:ascii="Arial" w:hAnsi="Arial" w:cs="Arial"/>
    </w:rPr>
  </w:style>
  <w:style w:type="paragraph" w:styleId="Heading1">
    <w:name w:val="heading 1"/>
    <w:qFormat/>
    <w:rsid w:val="00976886"/>
    <w:pPr>
      <w:numPr>
        <w:numId w:val="11"/>
      </w:numPr>
      <w:spacing w:after="60"/>
      <w:outlineLvl w:val="0"/>
    </w:pPr>
    <w:rPr>
      <w:rFonts w:ascii="Arial" w:hAnsi="Arial" w:cs="AngsanaUPC"/>
      <w:b/>
      <w:bCs/>
      <w:smallCaps/>
      <w:kern w:val="32"/>
      <w:sz w:val="28"/>
      <w:szCs w:val="28"/>
      <w:lang w:bidi="th-TH"/>
    </w:rPr>
  </w:style>
  <w:style w:type="paragraph" w:styleId="Heading2">
    <w:name w:val="heading 2"/>
    <w:basedOn w:val="Heading1"/>
    <w:qFormat/>
    <w:rsid w:val="00976886"/>
    <w:pPr>
      <w:keepNext/>
      <w:numPr>
        <w:ilvl w:val="1"/>
      </w:numPr>
      <w:suppressLineNumbers/>
      <w:suppressAutoHyphens/>
      <w:outlineLvl w:val="1"/>
    </w:pPr>
    <w:rPr>
      <w:b w:val="0"/>
      <w:bCs w:val="0"/>
      <w:smallCaps w:val="0"/>
      <w:sz w:val="24"/>
    </w:rPr>
  </w:style>
  <w:style w:type="paragraph" w:styleId="Heading3">
    <w:name w:val="heading 3"/>
    <w:basedOn w:val="Heading2"/>
    <w:qFormat/>
    <w:rsid w:val="00976886"/>
    <w:pPr>
      <w:numPr>
        <w:ilvl w:val="2"/>
      </w:numPr>
      <w:outlineLvl w:val="2"/>
    </w:pPr>
  </w:style>
  <w:style w:type="paragraph" w:styleId="Heading4">
    <w:name w:val="heading 4"/>
    <w:basedOn w:val="Heading3"/>
    <w:qFormat/>
    <w:rsid w:val="00976886"/>
    <w:pPr>
      <w:numPr>
        <w:ilvl w:val="3"/>
      </w:numPr>
      <w:outlineLvl w:val="3"/>
    </w:pPr>
  </w:style>
  <w:style w:type="paragraph" w:styleId="Heading5">
    <w:name w:val="heading 5"/>
    <w:basedOn w:val="Heading4"/>
    <w:qFormat/>
    <w:rsid w:val="00976886"/>
    <w:pPr>
      <w:numPr>
        <w:ilvl w:val="4"/>
      </w:numPr>
      <w:outlineLvl w:val="4"/>
    </w:pPr>
  </w:style>
  <w:style w:type="paragraph" w:styleId="Heading6">
    <w:name w:val="heading 6"/>
    <w:basedOn w:val="Heading5"/>
    <w:qFormat/>
    <w:rsid w:val="00976886"/>
    <w:pPr>
      <w:numPr>
        <w:ilvl w:val="5"/>
      </w:numPr>
      <w:outlineLvl w:val="5"/>
    </w:pPr>
  </w:style>
  <w:style w:type="paragraph" w:styleId="Heading7">
    <w:name w:val="heading 7"/>
    <w:basedOn w:val="Heading6"/>
    <w:qFormat/>
    <w:rsid w:val="00DD145A"/>
    <w:pPr>
      <w:numPr>
        <w:ilvl w:val="6"/>
        <w:numId w:val="10"/>
      </w:numPr>
      <w:outlineLvl w:val="6"/>
    </w:pPr>
  </w:style>
  <w:style w:type="paragraph" w:styleId="Heading8">
    <w:name w:val="heading 8"/>
    <w:basedOn w:val="Heading7"/>
    <w:qFormat/>
    <w:rsid w:val="00DD145A"/>
    <w:pPr>
      <w:numPr>
        <w:ilvl w:val="7"/>
      </w:numPr>
      <w:outlineLvl w:val="7"/>
    </w:pPr>
  </w:style>
  <w:style w:type="paragraph" w:styleId="Heading9">
    <w:name w:val="heading 9"/>
    <w:basedOn w:val="Heading8"/>
    <w:qFormat/>
    <w:rsid w:val="00DD145A"/>
    <w:pPr>
      <w:numPr>
        <w:ilvl w:val="8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C79E8"/>
    <w:pPr>
      <w:tabs>
        <w:tab w:val="center" w:pos="5234"/>
        <w:tab w:val="right" w:pos="10469"/>
      </w:tabs>
    </w:pPr>
    <w:rPr>
      <w:rFonts w:cs="Angsana New"/>
    </w:rPr>
  </w:style>
  <w:style w:type="paragraph" w:styleId="Footer">
    <w:name w:val="footer"/>
    <w:basedOn w:val="Normal"/>
    <w:rsid w:val="005B05CC"/>
    <w:pPr>
      <w:tabs>
        <w:tab w:val="center" w:pos="4153"/>
        <w:tab w:val="right" w:pos="8306"/>
      </w:tabs>
    </w:pPr>
    <w:rPr>
      <w:rFonts w:cs="Angsana New"/>
    </w:rPr>
  </w:style>
  <w:style w:type="character" w:styleId="PageNumber">
    <w:name w:val="page number"/>
    <w:basedOn w:val="DefaultParagraphFont"/>
    <w:rsid w:val="005B05CC"/>
  </w:style>
  <w:style w:type="character" w:styleId="Hyperlink">
    <w:name w:val="Hyperlink"/>
    <w:basedOn w:val="DefaultParagraphFont"/>
    <w:rsid w:val="003B7A1C"/>
    <w:rPr>
      <w:color w:val="0000FF"/>
      <w:u w:val="single"/>
    </w:rPr>
  </w:style>
  <w:style w:type="character" w:customStyle="1" w:styleId="grame">
    <w:name w:val="grame"/>
    <w:basedOn w:val="DefaultParagraphFont"/>
    <w:rsid w:val="003B7A1C"/>
  </w:style>
  <w:style w:type="character" w:customStyle="1" w:styleId="article-articlebody">
    <w:name w:val="article-articlebody"/>
    <w:basedOn w:val="DefaultParagraphFont"/>
    <w:rsid w:val="00E01B14"/>
  </w:style>
  <w:style w:type="table" w:styleId="TableGrid">
    <w:name w:val="Table Grid"/>
    <w:basedOn w:val="TableNormal"/>
    <w:rsid w:val="00F75B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10">
    <w:name w:val="Table10"/>
    <w:basedOn w:val="Normal"/>
    <w:rsid w:val="00180366"/>
    <w:pPr>
      <w:keepLines/>
      <w:spacing w:before="40"/>
      <w:outlineLvl w:val="1"/>
    </w:pPr>
    <w:rPr>
      <w:rFonts w:ascii="Univers" w:hAnsi="Univers" w:cs="Angsana New"/>
    </w:rPr>
  </w:style>
  <w:style w:type="paragraph" w:styleId="BalloonText">
    <w:name w:val="Balloon Text"/>
    <w:basedOn w:val="Normal"/>
    <w:semiHidden/>
    <w:rsid w:val="00E357CA"/>
    <w:rPr>
      <w:rFonts w:ascii="Tahoma" w:hAnsi="Tahoma" w:cs="Angsana New"/>
      <w:sz w:val="16"/>
      <w:szCs w:val="18"/>
    </w:rPr>
  </w:style>
  <w:style w:type="paragraph" w:customStyle="1" w:styleId="Text">
    <w:name w:val="Text"/>
    <w:basedOn w:val="Normal"/>
    <w:rsid w:val="00757247"/>
    <w:pPr>
      <w:spacing w:before="60" w:after="60"/>
    </w:pPr>
    <w:rPr>
      <w:rFonts w:cs="Angsana New"/>
      <w:bCs/>
      <w:sz w:val="24"/>
    </w:rPr>
  </w:style>
  <w:style w:type="paragraph" w:customStyle="1" w:styleId="Table">
    <w:name w:val="Table"/>
    <w:basedOn w:val="Text"/>
    <w:rsid w:val="00757247"/>
    <w:pPr>
      <w:spacing w:before="160"/>
      <w:jc w:val="center"/>
    </w:pPr>
    <w:rPr>
      <w:b/>
    </w:rPr>
  </w:style>
  <w:style w:type="paragraph" w:styleId="ListParagraph">
    <w:name w:val="List Paragraph"/>
    <w:basedOn w:val="Normal"/>
    <w:uiPriority w:val="34"/>
    <w:qFormat/>
    <w:rsid w:val="00382B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1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X:\Templates\BEI-T%20Docs\AYF240-0000101-RevE-Landscape-RoH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2DE0691FC452458021087170A5CC94" ma:contentTypeVersion="17" ma:contentTypeDescription="Create a new document." ma:contentTypeScope="" ma:versionID="afb3c2ead89dcf2ed12162a4e1e0da04">
  <xsd:schema xmlns:xsd="http://www.w3.org/2001/XMLSchema" xmlns:xs="http://www.w3.org/2001/XMLSchema" xmlns:p="http://schemas.microsoft.com/office/2006/metadata/properties" xmlns:ns2="ad2ae419-ca41-4261-b271-ec4362e1930f" xmlns:ns3="3cfbb2bb-eba4-48b3-acba-c8f30e55526d" targetNamespace="http://schemas.microsoft.com/office/2006/metadata/properties" ma:root="true" ma:fieldsID="46cff8fb3de0b9aa47f6fb93b7888375" ns2:_="" ns3:_="">
    <xsd:import namespace="ad2ae419-ca41-4261-b271-ec4362e1930f"/>
    <xsd:import namespace="3cfbb2bb-eba4-48b3-acba-c8f30e5552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2ae419-ca41-4261-b271-ec4362e193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ebf34a5-dfcf-405b-af26-c35bd0bbcc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fbb2bb-eba4-48b3-acba-c8f30e55526d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530d5b86-990e-4094-8d88-51850ed31846}" ma:internalName="TaxCatchAll" ma:showField="CatchAllData" ma:web="3cfbb2bb-eba4-48b3-acba-c8f30e5552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d2ae419-ca41-4261-b271-ec4362e1930f">
      <Terms xmlns="http://schemas.microsoft.com/office/infopath/2007/PartnerControls"/>
    </lcf76f155ced4ddcb4097134ff3c332f>
    <TaxCatchAll xmlns="3cfbb2bb-eba4-48b3-acba-c8f30e55526d" xsi:nil="true"/>
    <SharedWithUsers xmlns="3cfbb2bb-eba4-48b3-acba-c8f30e55526d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37B50949-2EA2-4E5B-97DB-F00C55D267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2ae419-ca41-4261-b271-ec4362e1930f"/>
    <ds:schemaRef ds:uri="3cfbb2bb-eba4-48b3-acba-c8f30e5552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C56B80-93A2-49A2-8976-049B4675D4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1A6294-1ECF-4937-86AB-2792C1D39336}">
  <ds:schemaRefs>
    <ds:schemaRef ds:uri="http://purl.org/dc/elements/1.1/"/>
    <ds:schemaRef ds:uri="http://schemas.microsoft.com/office/2006/documentManagement/types"/>
    <ds:schemaRef ds:uri="http://www.w3.org/XML/1998/namespace"/>
    <ds:schemaRef ds:uri="http://purl.org/dc/dcmitype/"/>
    <ds:schemaRef ds:uri="3cfbb2bb-eba4-48b3-acba-c8f30e55526d"/>
    <ds:schemaRef ds:uri="http://schemas.microsoft.com/office/2006/metadata/properti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ad2ae419-ca41-4261-b271-ec4362e193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AYF240-0000101-RevE-Landscape-RoHS.dotx</Template>
  <TotalTime>18</TotalTime>
  <Pages>2</Pages>
  <Words>139</Words>
  <Characters>1035</Characters>
  <Application>Microsoft Office Word</Application>
  <DocSecurity>6</DocSecurity>
  <Lines>27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CHARM TLA auto inspection machine PM</vt:lpstr>
    </vt:vector>
  </TitlesOfParts>
  <Manager>Tanarat Yamwong</Manager>
  <Company>BEI-Thailand</Company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ROHS-CHARM TLA auto inspection machine PM</dc:title>
  <dc:subject>Product Engineer</dc:subject>
  <dc:creator>Natthawut.Watthaisong@bench.com</dc:creator>
  <cp:keywords>Form Agile</cp:keywords>
  <cp:lastModifiedBy>Chanthan, Siriphon</cp:lastModifiedBy>
  <cp:revision>7</cp:revision>
  <cp:lastPrinted>2025-10-29T08:32:00Z</cp:lastPrinted>
  <dcterms:created xsi:type="dcterms:W3CDTF">2025-10-29T08:01:00Z</dcterms:created>
  <dcterms:modified xsi:type="dcterms:W3CDTF">2025-10-29T08:33:00Z</dcterms:modified>
  <cp:category>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962ab3ff-f6c5-4676-a5cb-5a338736989e</vt:lpwstr>
  </property>
  <property fmtid="{D5CDD505-2E9C-101B-9397-08002B2CF9AE}" pid="3" name="MediaServiceImageTags">
    <vt:lpwstr/>
  </property>
  <property fmtid="{D5CDD505-2E9C-101B-9397-08002B2CF9AE}" pid="4" name="ContentTypeId">
    <vt:lpwstr>0x010100852DE0691FC452458021087170A5CC94</vt:lpwstr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</Properties>
</file>